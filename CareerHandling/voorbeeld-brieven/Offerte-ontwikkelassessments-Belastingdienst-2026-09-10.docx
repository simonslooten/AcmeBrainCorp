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
        <w:rPr>
          <w:rFonts w:ascii="Calibri" w:hAnsi="Calibri"/>
          <w:b w:val="0"/>
        </w:rPr>
        <w:t>Belastingdienst</w:t>
      </w:r>
    </w:p>
    <w:p>
      <w:r>
        <w:rPr>
          <w:rFonts w:ascii="Calibri" w:hAnsi="Calibri"/>
          <w:b w:val="0"/>
        </w:rPr>
        <w:t>Utrecht</w:t>
      </w:r>
    </w:p>
    <w:p/>
    <w:p>
      <w:r>
        <w:rPr>
          <w:rFonts w:ascii="Calibri" w:hAnsi="Calibri"/>
          <w:b/>
        </w:rPr>
        <w:t>Betreft: Ontwikkelassessments leidinggevenden</w:t>
      </w:r>
    </w:p>
    <w:p>
      <w:r>
        <w:rPr>
          <w:rFonts w:ascii="Calibri" w:hAnsi="Calibri"/>
          <w:b w:val="0"/>
        </w:rPr>
        <w:t>Referentie: SSL/260910.01</w:t>
      </w:r>
    </w:p>
    <w:p>
      <w:r>
        <w:rPr>
          <w:rFonts w:ascii="Calibri" w:hAnsi="Calibri"/>
          <w:b w:val="0"/>
        </w:rPr>
        <w:t>Rotterdam, 10 september 2026</w:t>
      </w:r>
    </w:p>
    <w:p/>
    <w:p>
      <w:r>
        <w:rPr>
          <w:rFonts w:ascii="Calibri" w:hAnsi="Calibri"/>
          <w:b w:val="0"/>
        </w:rPr>
        <w:t>Geachte heer, mevrouw,</w:t>
      </w:r>
    </w:p>
    <w:p/>
    <w:p>
      <w:r>
        <w:rPr>
          <w:rFonts w:ascii="Calibri" w:hAnsi="Calibri"/>
          <w:b w:val="0"/>
        </w:rPr>
        <w:t>Via LoopbaanNederland ontvingen wij uw aanvraag voor twintig ontwikkelassessments, een vlootschouw van managers en teamleiders.</w:t>
      </w:r>
    </w:p>
    <w:p/>
    <w:p>
      <w:r>
        <w:rPr>
          <w:rFonts w:ascii="Calibri" w:hAnsi="Calibri"/>
          <w:b w:val="0"/>
        </w:rPr>
        <w:t>Dit is het type assessment waarin CareerHandling al ruim 24 jaar werkt, bij private en publieke organisaties.</w:t>
      </w:r>
    </w:p>
    <w:p/>
    <w:p>
      <w:r>
        <w:rPr>
          <w:rFonts w:ascii="Calibri" w:hAnsi="Calibri"/>
          <w:b w:val="0"/>
        </w:rPr>
        <w:t>Omdat wij nog niet eerder voor u werkten: CareerHandling bestaat vanaf 2003 en neemt selectie- en ontwikkelassessments af, naast coaching en outplacement. De assessments staan onder supervisie van een senior register A&amp;O-psycholoog NIP en worden uitgevoerd conform de NIP-richtlijnen en de AVG.</w:t>
      </w:r>
    </w:p>
    <w:p/>
    <w:p>
      <w:r>
        <w:rPr>
          <w:rFonts w:ascii="Calibri" w:hAnsi="Calibri"/>
          <w:b w:val="0"/>
        </w:rPr>
        <w:t>U vraagt geen losse aanname. U wilt zien waar het leidinggevend kader staat. Daarom één instrument over alle twintig, en daarna één groepsbeeld: waar het kader sterk is, en waar het dun is. Geen twintig losse brieven.</w:t>
      </w:r>
    </w:p>
    <w:p/>
    <w:p>
      <w:r>
        <w:rPr>
          <w:rFonts w:ascii="Calibri" w:hAnsi="Calibri"/>
          <w:b w:val="0"/>
        </w:rPr>
        <w:t>Twee opties, per persoon. Dezelfde opbouw als bij een eerdere LoopbaanNederland-aanvraag voor ontwikkelassessments van leidinggevenden.</w:t>
      </w:r>
    </w:p>
    <w:p/>
    <w:p>
      <w:r>
        <w:rPr>
          <w:rFonts w:ascii="Calibri" w:hAnsi="Calibri"/>
          <w:b w:val="0"/>
        </w:rPr>
        <w:t>Optie 1. Zonder cases. Online leiderschapsrapportage, een op maat gemaakte STARR-vragenlijst, en 1,5 uur contact op locatie: competentiegericht interview en toelichting. Rapport binnen 4 werkdagen na het assessment, per persoon. Daarna een online bespreking met u.</w:t>
      </w:r>
    </w:p>
    <w:p/>
    <w:p>
      <w:r>
        <w:rPr>
          <w:rFonts w:ascii="Calibri" w:hAnsi="Calibri"/>
          <w:b/>
        </w:rPr>
        <w:t>Prijs optie 1: € 1.550,- per persoon (excl. 21% BTW).</w:t>
      </w:r>
    </w:p>
    <w:p/>
    <w:p>
      <w:r>
        <w:rPr>
          <w:rFonts w:ascii="Calibri" w:hAnsi="Calibri"/>
          <w:b w:val="0"/>
        </w:rPr>
        <w:t>Optie 2, door ons aanbevolen als u leiderschap ook in een situatie wilt zien. Optie 1, plus twee cases of rollenspellen met feedback (plus 2 uur).</w:t>
      </w:r>
    </w:p>
    <w:p/>
    <w:p>
      <w:r>
        <w:rPr>
          <w:rFonts w:ascii="Calibri" w:hAnsi="Calibri"/>
          <w:b/>
        </w:rPr>
        <w:t>Prijs optie 2: € 2.445,- per persoon (excl. 21% BTW).</w:t>
      </w:r>
    </w:p>
    <w:p/>
    <w:p>
      <w:r>
        <w:rPr>
          <w:rFonts w:ascii="Calibri" w:hAnsi="Calibri"/>
          <w:b w:val="0"/>
        </w:rPr>
        <w:t>Na de twintig rapporten ontvangt u één notitie over het geheel. Die zit in beide opties. Vooraf stemmen we maximaal zes kerncompetenties af voor manager en teamleider. CareerHandling nodigt de mensen uit in overleg met u. Contacturen bij u op locatie.</w:t>
      </w:r>
    </w:p>
    <w:p/>
    <w:p>
      <w:r>
        <w:rPr>
          <w:rFonts w:ascii="Calibri" w:hAnsi="Calibri"/>
          <w:b w:val="0"/>
        </w:rPr>
        <w:t>Coaching achteraf, als u dat wilt: 1,5 uur per persoon, € 220,- (excl. 21% BTW).</w:t>
      </w:r>
    </w:p>
    <w:p/>
    <w:p>
      <w:r>
        <w:rPr>
          <w:rFonts w:ascii="Calibri" w:hAnsi="Calibri"/>
          <w:b w:val="0"/>
        </w:rPr>
        <w:t>Alle bedragen exclusief 21% BTW. Reiskosten € 0,50 per kilometer. Geen andere kosten. Factuur na akkoord. Deze offerte is geldig tot 30 dagen na dagtekening.</w:t>
      </w:r>
    </w:p>
    <w:p/>
    <w:p>
      <w:r>
        <w:rPr>
          <w:rFonts w:ascii="Calibri" w:hAnsi="Calibri"/>
          <w:b w:val="0"/>
        </w:rPr>
        <w:t>We zien jullie reactie met belangstelling tegemoet.</w:t>
      </w:r>
    </w:p>
    <w:p/>
    <w:p>
      <w:r>
        <w:rPr>
          <w:rFonts w:ascii="Calibri" w:hAnsi="Calibri"/>
          <w:b w:val="0"/>
        </w:rPr>
        <w:t>Met vriendelijke groet,</w:t>
      </w:r>
    </w:p>
    <w:p/>
    <w:p>
      <w:r>
        <w:rPr>
          <w:rFonts w:ascii="Calibri" w:hAnsi="Calibri"/>
          <w:b w:val="0"/>
        </w:rPr>
        <w:t>CareerHandling BV</w:t>
      </w:r>
    </w:p>
    <w:p>
      <w:r>
        <w:rPr>
          <w:rFonts w:ascii="Calibri" w:hAnsi="Calibri"/>
          <w:b w:val="0"/>
        </w:rPr>
        <w:t>Simon Slooten</w:t>
      </w:r>
    </w:p>
    <w:p>
      <w:r>
        <w:rPr>
          <w:rFonts w:ascii="Calibri" w:hAnsi="Calibri"/>
          <w:b w:val="0"/>
        </w:rPr>
        <w:t>tel. 0620 363 122</w:t>
      </w:r>
    </w:p>
    <w:sectPr w:rsidR="0036684D" w:rsidRPr="00841B91" w:rsidSect="00235835">
      <w:headerReference w:type="default" r:id="rId8"/>
      <w:footerReference w:type="default" r:id="rId9"/>
      <w:headerReference w:type="first" r:id="rId10"/>
      <w:footerReference w:type="first" r:id="rId11"/>
      <w:pgSz w:w="11900" w:h="16820" w:code="9"/>
      <w:pgMar w:top="-2517" w:right="1841" w:bottom="1701" w:left="1797" w:header="0" w:footer="34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238F2F" w14:textId="77777777" w:rsidR="0079377F" w:rsidRDefault="0079377F">
      <w:r>
        <w:separator/>
      </w:r>
    </w:p>
  </w:endnote>
  <w:endnote w:type="continuationSeparator" w:id="0">
    <w:p w14:paraId="3597EB00" w14:textId="77777777" w:rsidR="0079377F" w:rsidRDefault="00793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Hudson">
    <w:altName w:val="Calibri"/>
    <w:panose1 w:val="020B0604020202020204"/>
    <w:charset w:val="00"/>
    <w:family w:val="auto"/>
    <w:pitch w:val="variable"/>
    <w:sig w:usb0="8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C34233" w14:textId="4B099F65" w:rsidR="009A267A" w:rsidRPr="00A20A18" w:rsidRDefault="00970F13">
    <w:pPr>
      <w:pStyle w:val="Footer"/>
      <w:jc w:val="center"/>
      <w:rPr>
        <w:color w:val="333333"/>
      </w:rPr>
    </w:pPr>
    <w:r>
      <w:rPr>
        <w:rStyle w:val="PageNumber"/>
        <w:color w:val="C0C0C0"/>
        <w:sz w:val="16"/>
        <w:szCs w:val="16"/>
      </w:rPr>
      <w:t>CareerHandling BV</w:t>
    </w:r>
    <w:r w:rsidR="009A267A" w:rsidRPr="004A0FAE">
      <w:rPr>
        <w:rStyle w:val="PageNumber"/>
        <w:color w:val="C0C0C0"/>
      </w:rPr>
      <w:tab/>
    </w:r>
    <w:r w:rsidR="009A267A" w:rsidRPr="00970F13">
      <w:rPr>
        <w:rStyle w:val="PageNumber"/>
        <w:color w:val="C0C0C0"/>
        <w:sz w:val="16"/>
        <w:szCs w:val="16"/>
      </w:rPr>
      <w:fldChar w:fldCharType="begin"/>
    </w:r>
    <w:r w:rsidR="009A267A" w:rsidRPr="00970F13">
      <w:rPr>
        <w:rStyle w:val="PageNumber"/>
        <w:color w:val="C0C0C0"/>
        <w:sz w:val="16"/>
        <w:szCs w:val="16"/>
      </w:rPr>
      <w:instrText xml:space="preserve"> DATE \@ "d-M-yyyy" </w:instrText>
    </w:r>
    <w:r w:rsidR="009A267A" w:rsidRPr="00970F13">
      <w:rPr>
        <w:rStyle w:val="PageNumber"/>
        <w:color w:val="C0C0C0"/>
        <w:sz w:val="16"/>
        <w:szCs w:val="16"/>
      </w:rPr>
      <w:fldChar w:fldCharType="separate"/>
    </w:r>
    <w:r w:rsidR="00811EF6">
      <w:rPr>
        <w:rStyle w:val="PageNumber"/>
        <w:noProof/>
        <w:color w:val="C0C0C0"/>
        <w:sz w:val="16"/>
        <w:szCs w:val="16"/>
      </w:rPr>
      <w:t>10-9-2026</w:t>
    </w:r>
    <w:r w:rsidR="009A267A" w:rsidRPr="00970F13">
      <w:rPr>
        <w:rStyle w:val="PageNumber"/>
        <w:color w:val="C0C0C0"/>
        <w:sz w:val="16"/>
        <w:szCs w:val="16"/>
      </w:rPr>
      <w:fldChar w:fldCharType="end"/>
    </w:r>
    <w:r w:rsidR="009A267A" w:rsidRPr="00A20A18">
      <w:rPr>
        <w:rStyle w:val="PageNumber"/>
        <w:color w:val="333333"/>
      </w:rPr>
      <w:tab/>
    </w:r>
    <w:r w:rsidR="009A267A" w:rsidRPr="00970F13">
      <w:rPr>
        <w:rStyle w:val="PageNumber"/>
        <w:color w:val="333333"/>
        <w:sz w:val="16"/>
        <w:szCs w:val="16"/>
      </w:rPr>
      <w:t xml:space="preserve">Page </w:t>
    </w:r>
    <w:r w:rsidR="009A267A" w:rsidRPr="00970F13">
      <w:rPr>
        <w:rStyle w:val="PageNumber"/>
        <w:color w:val="333333"/>
        <w:sz w:val="16"/>
        <w:szCs w:val="16"/>
      </w:rPr>
      <w:fldChar w:fldCharType="begin"/>
    </w:r>
    <w:r w:rsidR="009A267A" w:rsidRPr="00970F13">
      <w:rPr>
        <w:rStyle w:val="PageNumber"/>
        <w:color w:val="333333"/>
        <w:sz w:val="16"/>
        <w:szCs w:val="16"/>
      </w:rPr>
      <w:instrText xml:space="preserve"> PAGE </w:instrText>
    </w:r>
    <w:r w:rsidR="009A267A" w:rsidRPr="00970F13">
      <w:rPr>
        <w:rStyle w:val="PageNumber"/>
        <w:color w:val="333333"/>
        <w:sz w:val="16"/>
        <w:szCs w:val="16"/>
      </w:rPr>
      <w:fldChar w:fldCharType="separate"/>
    </w:r>
    <w:r w:rsidR="000968FB" w:rsidRPr="00970F13">
      <w:rPr>
        <w:rStyle w:val="PageNumber"/>
        <w:noProof/>
        <w:color w:val="333333"/>
        <w:sz w:val="16"/>
        <w:szCs w:val="16"/>
      </w:rPr>
      <w:t>4</w:t>
    </w:r>
    <w:r w:rsidR="009A267A" w:rsidRPr="00970F13">
      <w:rPr>
        <w:rStyle w:val="PageNumber"/>
        <w:color w:val="333333"/>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CB22F6" w14:textId="77777777" w:rsidR="009A267A" w:rsidRDefault="00C53AFE" w:rsidP="0090577B">
    <w:pPr>
      <w:pStyle w:val="Footer"/>
      <w:rPr>
        <w:rFonts w:cs="Arial"/>
        <w:color w:val="878785"/>
        <w:sz w:val="12"/>
        <w:szCs w:val="12"/>
      </w:rPr>
    </w:pPr>
    <w:r>
      <w:rPr>
        <w:rFonts w:cs="Arial"/>
        <w:noProof/>
        <w:color w:val="878785"/>
        <w:sz w:val="12"/>
        <w:szCs w:val="12"/>
        <w:lang w:eastAsia="nl-NL"/>
      </w:rPr>
      <mc:AlternateContent>
        <mc:Choice Requires="wps">
          <w:drawing>
            <wp:anchor distT="0" distB="0" distL="114300" distR="114300" simplePos="0" relativeHeight="251657728" behindDoc="1" locked="0" layoutInCell="1" allowOverlap="1" wp14:anchorId="66430EBE" wp14:editId="49F80304">
              <wp:simplePos x="0" y="0"/>
              <wp:positionH relativeFrom="column">
                <wp:posOffset>-1141095</wp:posOffset>
              </wp:positionH>
              <wp:positionV relativeFrom="page">
                <wp:posOffset>9792970</wp:posOffset>
              </wp:positionV>
              <wp:extent cx="7658100" cy="9144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58100" cy="914400"/>
                      </a:xfrm>
                      <a:prstGeom prst="rect">
                        <a:avLst/>
                      </a:prstGeom>
                      <a:solidFill>
                        <a:srgbClr val="C0C0C0">
                          <a:alpha val="39999"/>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1DF8E7" id="Rectangle 1" o:spid="_x0000_s1026" style="position:absolute;margin-left:-89.85pt;margin-top:771.1pt;width:603pt;height:1in;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" fillcolor="silver" stroked="f">
              <v:fill opacity="26214f"/>
              <v:path arrowok="t"/>
              <w10:wrap anchory="page"/>
            </v:rect>
          </w:pict>
        </mc:Fallback>
      </mc:AlternateContent>
    </w:r>
    <w:r w:rsidR="009A267A" w:rsidRPr="002501DF">
      <w:rPr>
        <w:rFonts w:cs="Arial"/>
        <w:color w:val="878785"/>
        <w:sz w:val="12"/>
        <w:szCs w:val="12"/>
      </w:rPr>
      <w:t xml:space="preserve">Bank: </w:t>
    </w:r>
    <w:r w:rsidR="00AF28EE">
      <w:rPr>
        <w:rFonts w:cs="Arial"/>
        <w:color w:val="878785"/>
        <w:sz w:val="12"/>
        <w:szCs w:val="12"/>
      </w:rPr>
      <w:t>ABNAMRO</w:t>
    </w:r>
    <w:r w:rsidR="009A267A" w:rsidRPr="002501DF">
      <w:rPr>
        <w:rFonts w:cs="Arial"/>
        <w:color w:val="878785"/>
        <w:sz w:val="12"/>
        <w:szCs w:val="12"/>
      </w:rPr>
      <w:t xml:space="preserve"> nr. </w:t>
    </w:r>
    <w:r w:rsidR="00AF28EE">
      <w:rPr>
        <w:rFonts w:cs="Arial"/>
        <w:color w:val="878785"/>
        <w:sz w:val="12"/>
        <w:szCs w:val="12"/>
      </w:rPr>
      <w:t>NL35 ABNA 0431 2720 18</w:t>
    </w:r>
    <w:r w:rsidR="009A267A" w:rsidRPr="002501DF">
      <w:rPr>
        <w:rFonts w:cs="Arial"/>
        <w:color w:val="878785"/>
        <w:sz w:val="12"/>
        <w:szCs w:val="12"/>
      </w:rPr>
      <w:br/>
      <w:t xml:space="preserve">Handelsregister KvK te Rotterdam nr. </w:t>
    </w:r>
    <w:r w:rsidR="00AF28EE" w:rsidRPr="00AF28EE">
      <w:rPr>
        <w:rFonts w:cs="Arial"/>
        <w:color w:val="878785"/>
        <w:sz w:val="12"/>
        <w:szCs w:val="12"/>
      </w:rPr>
      <w:t>27165404</w:t>
    </w:r>
    <w:r w:rsidR="009A267A" w:rsidRPr="002501DF">
      <w:rPr>
        <w:rFonts w:cs="Arial"/>
        <w:color w:val="878785"/>
        <w:sz w:val="12"/>
        <w:szCs w:val="12"/>
      </w:rPr>
      <w:br/>
      <w:t>Op al onze transacties zijn, tenzij schriftelijk anders overeengekomen, onze algemene voorwaarden,</w:t>
    </w:r>
  </w:p>
  <w:p w14:paraId="5C08DE8E" w14:textId="77777777" w:rsidR="009A267A" w:rsidRDefault="009A267A" w:rsidP="0090577B">
    <w:pPr>
      <w:pStyle w:val="Footer"/>
      <w:rPr>
        <w:rFonts w:cs="Arial"/>
        <w:color w:val="878785"/>
        <w:sz w:val="12"/>
        <w:szCs w:val="12"/>
      </w:rPr>
    </w:pPr>
    <w:r>
      <w:rPr>
        <w:rFonts w:cs="Arial"/>
        <w:color w:val="878785"/>
        <w:sz w:val="12"/>
        <w:szCs w:val="12"/>
      </w:rPr>
      <w:t>z</w:t>
    </w:r>
    <w:r w:rsidRPr="002501DF">
      <w:rPr>
        <w:rFonts w:cs="Arial"/>
        <w:color w:val="878785"/>
        <w:sz w:val="12"/>
        <w:szCs w:val="12"/>
      </w:rPr>
      <w:t>oals gedeponeerd bij de Kamer van Koophandel te Rotterdam, van toepassing.</w:t>
    </w:r>
  </w:p>
  <w:p w14:paraId="5B4EC759" w14:textId="77777777" w:rsidR="00AF28EE" w:rsidRDefault="00AF28EE" w:rsidP="0090577B">
    <w:pPr>
      <w:pStyle w:val="Footer"/>
      <w:rPr>
        <w:rFonts w:cs="Arial"/>
        <w:color w:val="878785"/>
        <w:sz w:val="12"/>
        <w:szCs w:val="12"/>
      </w:rPr>
    </w:pPr>
  </w:p>
  <w:p w14:paraId="78429265" w14:textId="77777777" w:rsidR="00AF28EE" w:rsidRDefault="00AF28EE" w:rsidP="0090577B">
    <w:pPr>
      <w:pStyle w:val="Footer"/>
      <w:rPr>
        <w:rFonts w:cs="Arial"/>
        <w:color w:val="878785"/>
        <w:sz w:val="12"/>
        <w:szCs w:val="12"/>
      </w:rPr>
    </w:pPr>
  </w:p>
  <w:p w14:paraId="2CF73091" w14:textId="77777777" w:rsidR="009A267A" w:rsidRPr="002501DF" w:rsidRDefault="009A267A" w:rsidP="0090577B">
    <w:pPr>
      <w:pStyle w:val="Footer"/>
      <w:rPr>
        <w:rFonts w:cs="Arial"/>
        <w:color w:val="878785"/>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B01BBD" w14:textId="77777777" w:rsidR="0079377F" w:rsidRDefault="0079377F">
      <w:r>
        <w:separator/>
      </w:r>
    </w:p>
  </w:footnote>
  <w:footnote w:type="continuationSeparator" w:id="0">
    <w:p w14:paraId="72B7A75A" w14:textId="77777777" w:rsidR="0079377F" w:rsidRDefault="007937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2C8E2C" w14:textId="77777777" w:rsidR="00863681" w:rsidRDefault="00863681" w:rsidP="0090577B"/>
  <w:p w14:paraId="4C5712D6" w14:textId="77777777" w:rsidR="009A267A" w:rsidRDefault="00863681" w:rsidP="0090577B">
    <w:pPr>
      <w:rPr>
        <w:rFonts w:ascii="Arial" w:hAnsi="Arial" w:cs="Arial"/>
        <w:color w:val="9FA1A4"/>
        <w:sz w:val="15"/>
      </w:rPr>
    </w:pPr>
    <w:r>
      <w:rPr>
        <w:noProof/>
        <w:lang w:val="en-US"/>
      </w:rPr>
      <w:drawing>
        <wp:anchor distT="0" distB="0" distL="114300" distR="114300" simplePos="0" relativeHeight="251656704" behindDoc="0" locked="0" layoutInCell="1" allowOverlap="1" wp14:anchorId="7E4D879A" wp14:editId="32AC8508">
          <wp:simplePos x="0" y="0"/>
          <wp:positionH relativeFrom="column">
            <wp:posOffset>3585845</wp:posOffset>
          </wp:positionH>
          <wp:positionV relativeFrom="paragraph">
            <wp:posOffset>280670</wp:posOffset>
          </wp:positionV>
          <wp:extent cx="1753200" cy="529200"/>
          <wp:effectExtent l="0" t="0" r="0" b="444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
                  <a:stretch>
                    <a:fillRect/>
                  </a:stretch>
                </pic:blipFill>
                <pic:spPr bwMode="auto">
                  <a:xfrm>
                    <a:off x="0" y="0"/>
                    <a:ext cx="1753200" cy="5292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3792A2" w14:textId="77777777" w:rsidR="00F7459C" w:rsidRDefault="00F7459C" w:rsidP="00C53AFE">
    <w:pPr>
      <w:tabs>
        <w:tab w:val="left" w:pos="7380"/>
      </w:tabs>
      <w:ind w:left="360" w:right="-688"/>
      <w:jc w:val="both"/>
    </w:pPr>
  </w:p>
  <w:p w14:paraId="47011A5B" w14:textId="2AD5427D" w:rsidR="009A267A" w:rsidRDefault="009A267A" w:rsidP="00C53AFE">
    <w:pPr>
      <w:tabs>
        <w:tab w:val="left" w:pos="7380"/>
      </w:tabs>
      <w:ind w:left="360" w:right="-688"/>
      <w:jc w:val="both"/>
    </w:pPr>
  </w:p>
  <w:p w14:paraId="105CF62B" w14:textId="52648A27" w:rsidR="009A267A" w:rsidRDefault="00811EF6" w:rsidP="00A77F36">
    <w:pPr>
      <w:spacing w:line="360" w:lineRule="auto"/>
      <w:ind w:left="7380" w:right="-868"/>
      <w:rPr>
        <w:rFonts w:ascii="Arial" w:hAnsi="Arial" w:cs="Arial"/>
        <w:color w:val="9FA1A4"/>
        <w:sz w:val="12"/>
        <w:szCs w:val="12"/>
      </w:rPr>
    </w:pPr>
    <w:r>
      <w:rPr>
        <w:noProof/>
        <w:lang w:val="en-US"/>
      </w:rPr>
      <w:drawing>
        <wp:anchor distT="0" distB="0" distL="114300" distR="114300" simplePos="0" relativeHeight="251658752" behindDoc="0" locked="0" layoutInCell="1" allowOverlap="1" wp14:anchorId="728D481A" wp14:editId="6AB8B6C0">
          <wp:simplePos x="0" y="0"/>
          <wp:positionH relativeFrom="column">
            <wp:posOffset>3652894</wp:posOffset>
          </wp:positionH>
          <wp:positionV relativeFrom="paragraph">
            <wp:posOffset>126365</wp:posOffset>
          </wp:positionV>
          <wp:extent cx="1810800" cy="5472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
                  <a:stretch>
                    <a:fillRect/>
                  </a:stretch>
                </pic:blipFill>
                <pic:spPr bwMode="auto">
                  <a:xfrm>
                    <a:off x="0" y="0"/>
                    <a:ext cx="1810800" cy="547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5C92AE" w14:textId="77777777" w:rsidR="009A267A" w:rsidRDefault="009A267A" w:rsidP="00A77F36">
    <w:pPr>
      <w:spacing w:line="360" w:lineRule="auto"/>
      <w:ind w:left="7380" w:right="-868"/>
      <w:rPr>
        <w:rFonts w:ascii="Arial" w:hAnsi="Arial" w:cs="Arial"/>
        <w:color w:val="9FA1A4"/>
        <w:sz w:val="12"/>
        <w:szCs w:val="12"/>
      </w:rPr>
    </w:pPr>
  </w:p>
  <w:p w14:paraId="4F740CDA" w14:textId="77777777" w:rsidR="009A267A" w:rsidRDefault="009A267A" w:rsidP="00A77F36">
    <w:pPr>
      <w:spacing w:line="360" w:lineRule="auto"/>
      <w:ind w:left="7380" w:right="-868"/>
      <w:rPr>
        <w:rFonts w:ascii="Arial" w:hAnsi="Arial" w:cs="Arial"/>
        <w:color w:val="9FA1A4"/>
        <w:sz w:val="12"/>
        <w:szCs w:val="12"/>
      </w:rPr>
    </w:pPr>
  </w:p>
  <w:p w14:paraId="321DF9C3" w14:textId="77777777" w:rsidR="009A267A" w:rsidRDefault="009A267A" w:rsidP="00A77F36">
    <w:pPr>
      <w:spacing w:line="360" w:lineRule="auto"/>
      <w:ind w:left="7380" w:right="-868"/>
      <w:rPr>
        <w:rFonts w:ascii="Arial" w:hAnsi="Arial" w:cs="Arial"/>
        <w:color w:val="9FA1A4"/>
        <w:sz w:val="12"/>
        <w:szCs w:val="12"/>
      </w:rPr>
    </w:pPr>
  </w:p>
  <w:p w14:paraId="43037D44" w14:textId="77777777" w:rsidR="009A267A" w:rsidRDefault="009A267A" w:rsidP="00A77F36">
    <w:pPr>
      <w:spacing w:line="360" w:lineRule="auto"/>
      <w:ind w:left="7380" w:right="-868"/>
      <w:rPr>
        <w:rFonts w:ascii="Arial" w:hAnsi="Arial" w:cs="Arial"/>
        <w:color w:val="9FA1A4"/>
        <w:sz w:val="12"/>
        <w:szCs w:val="12"/>
      </w:rPr>
    </w:pPr>
  </w:p>
  <w:p w14:paraId="77E961DB" w14:textId="77777777" w:rsidR="009A267A" w:rsidRPr="00EE0F52" w:rsidRDefault="009A267A" w:rsidP="00A77F36">
    <w:pPr>
      <w:spacing w:line="360" w:lineRule="auto"/>
      <w:ind w:left="7380" w:right="-868"/>
      <w:rPr>
        <w:rFonts w:ascii="Arial" w:hAnsi="Arial" w:cs="Arial"/>
        <w:color w:val="9FA1A4"/>
        <w:sz w:val="12"/>
        <w:szCs w:val="12"/>
      </w:rPr>
    </w:pPr>
  </w:p>
  <w:p w14:paraId="4F5C0BB0" w14:textId="77777777" w:rsidR="009A267A" w:rsidRDefault="00C53AFE" w:rsidP="00811EF6">
    <w:pPr>
      <w:spacing w:line="360" w:lineRule="auto"/>
      <w:ind w:left="7088" w:right="-243" w:hanging="142"/>
      <w:jc w:val="right"/>
      <w:rPr>
        <w:rFonts w:cs="Arial"/>
        <w:color w:val="878785"/>
        <w:sz w:val="12"/>
        <w:szCs w:val="12"/>
      </w:rPr>
    </w:pPr>
    <w:r>
      <w:rPr>
        <w:rFonts w:cs="Arial"/>
        <w:color w:val="878785"/>
        <w:sz w:val="12"/>
        <w:szCs w:val="12"/>
      </w:rPr>
      <w:t>Weena 690</w:t>
    </w:r>
  </w:p>
  <w:p w14:paraId="193945D1" w14:textId="77777777" w:rsidR="009A267A" w:rsidRPr="00853A5E" w:rsidRDefault="0065736D" w:rsidP="00811EF6">
    <w:pPr>
      <w:spacing w:line="360" w:lineRule="auto"/>
      <w:ind w:left="7088" w:right="-243" w:hanging="142"/>
      <w:jc w:val="right"/>
      <w:rPr>
        <w:rFonts w:cs="Arial"/>
        <w:color w:val="878785"/>
        <w:sz w:val="12"/>
        <w:szCs w:val="12"/>
      </w:rPr>
    </w:pPr>
    <w:r>
      <w:rPr>
        <w:rFonts w:cs="Arial"/>
        <w:color w:val="878785"/>
        <w:sz w:val="12"/>
        <w:szCs w:val="12"/>
      </w:rPr>
      <w:t>3012 CN</w:t>
    </w:r>
    <w:r w:rsidR="009A267A">
      <w:rPr>
        <w:rFonts w:cs="Arial"/>
        <w:color w:val="878785"/>
        <w:sz w:val="12"/>
        <w:szCs w:val="12"/>
      </w:rPr>
      <w:t xml:space="preserve"> Rotterdam</w:t>
    </w:r>
  </w:p>
  <w:p w14:paraId="45382576" w14:textId="77777777" w:rsidR="009A267A" w:rsidRDefault="009A267A" w:rsidP="00811EF6">
    <w:pPr>
      <w:spacing w:line="360" w:lineRule="auto"/>
      <w:ind w:left="7088" w:right="-243" w:hanging="142"/>
      <w:jc w:val="right"/>
      <w:rPr>
        <w:rFonts w:cs="Arial"/>
        <w:color w:val="878785"/>
        <w:sz w:val="12"/>
        <w:szCs w:val="12"/>
      </w:rPr>
    </w:pPr>
    <w:r w:rsidRPr="00853A5E">
      <w:rPr>
        <w:rFonts w:cs="Arial"/>
        <w:color w:val="878785"/>
        <w:sz w:val="12"/>
        <w:szCs w:val="12"/>
      </w:rPr>
      <w:t>Nederland</w:t>
    </w:r>
  </w:p>
  <w:p w14:paraId="16020519" w14:textId="77777777" w:rsidR="0065736D" w:rsidRDefault="0065736D" w:rsidP="00811EF6">
    <w:pPr>
      <w:spacing w:line="360" w:lineRule="auto"/>
      <w:ind w:left="7088" w:right="-243" w:hanging="142"/>
      <w:jc w:val="right"/>
      <w:rPr>
        <w:rFonts w:cs="Arial"/>
        <w:color w:val="878785"/>
        <w:sz w:val="12"/>
        <w:szCs w:val="12"/>
      </w:rPr>
    </w:pPr>
    <w:r>
      <w:rPr>
        <w:rFonts w:cs="Arial"/>
        <w:b/>
        <w:bCs/>
        <w:color w:val="878785"/>
        <w:sz w:val="12"/>
        <w:szCs w:val="12"/>
      </w:rPr>
      <w:t>T</w:t>
    </w:r>
    <w:r>
      <w:rPr>
        <w:rFonts w:cs="Arial"/>
        <w:color w:val="878785"/>
        <w:sz w:val="12"/>
        <w:szCs w:val="12"/>
      </w:rPr>
      <w:tab/>
      <w:t>+31 (0)85 888 1928</w:t>
    </w:r>
  </w:p>
  <w:p w14:paraId="668A52C4" w14:textId="77777777" w:rsidR="009A267A" w:rsidRPr="0065736D" w:rsidRDefault="0065736D" w:rsidP="00811EF6">
    <w:pPr>
      <w:spacing w:line="360" w:lineRule="auto"/>
      <w:ind w:left="7088" w:right="-243" w:hanging="142"/>
      <w:jc w:val="right"/>
      <w:rPr>
        <w:rFonts w:cs="Arial"/>
        <w:color w:val="878785"/>
        <w:sz w:val="12"/>
        <w:szCs w:val="12"/>
      </w:rPr>
    </w:pPr>
    <w:r>
      <w:rPr>
        <w:rFonts w:cs="Arial"/>
        <w:b/>
        <w:bCs/>
        <w:color w:val="878785"/>
        <w:sz w:val="12"/>
        <w:szCs w:val="12"/>
      </w:rPr>
      <w:t>E</w:t>
    </w:r>
    <w:r>
      <w:rPr>
        <w:rFonts w:cs="Arial"/>
        <w:color w:val="878785"/>
        <w:sz w:val="12"/>
        <w:szCs w:val="12"/>
      </w:rPr>
      <w:tab/>
      <w:t>info@careerhandling.nl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481F10"/>
    <w:multiLevelType w:val="hybridMultilevel"/>
    <w:tmpl w:val="C246A2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7A167DA"/>
    <w:multiLevelType w:val="hybridMultilevel"/>
    <w:tmpl w:val="8E362ABA"/>
    <w:lvl w:ilvl="0" w:tplc="68D054BE">
      <w:numFmt w:val="bullet"/>
      <w:lvlText w:val="-"/>
      <w:lvlJc w:val="left"/>
      <w:pPr>
        <w:ind w:left="720" w:hanging="360"/>
      </w:pPr>
      <w:rPr>
        <w:rFonts w:ascii="Calibri" w:eastAsia="Calibr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 w15:restartNumberingAfterBreak="0">
    <w:nsid w:val="0813666A"/>
    <w:multiLevelType w:val="hybridMultilevel"/>
    <w:tmpl w:val="2FFE83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492532"/>
    <w:multiLevelType w:val="hybridMultilevel"/>
    <w:tmpl w:val="600C085E"/>
    <w:lvl w:ilvl="0" w:tplc="5B52AF66">
      <w:numFmt w:val="bullet"/>
      <w:lvlText w:val="-"/>
      <w:lvlJc w:val="left"/>
      <w:pPr>
        <w:ind w:left="0" w:hanging="360"/>
      </w:pPr>
      <w:rPr>
        <w:rFonts w:ascii="Verdana" w:eastAsia="Times New Roman" w:hAnsi="Verdana" w:cs="Times New Roman" w:hint="default"/>
      </w:rPr>
    </w:lvl>
    <w:lvl w:ilvl="1" w:tplc="04130003">
      <w:start w:val="1"/>
      <w:numFmt w:val="bullet"/>
      <w:lvlText w:val="o"/>
      <w:lvlJc w:val="left"/>
      <w:pPr>
        <w:ind w:left="720" w:hanging="360"/>
      </w:pPr>
      <w:rPr>
        <w:rFonts w:ascii="Courier New" w:hAnsi="Courier New" w:cs="Courier New" w:hint="default"/>
      </w:rPr>
    </w:lvl>
    <w:lvl w:ilvl="2" w:tplc="04130005" w:tentative="1">
      <w:start w:val="1"/>
      <w:numFmt w:val="bullet"/>
      <w:lvlText w:val=""/>
      <w:lvlJc w:val="left"/>
      <w:pPr>
        <w:ind w:left="1440" w:hanging="360"/>
      </w:pPr>
      <w:rPr>
        <w:rFonts w:ascii="Wingdings" w:hAnsi="Wingdings" w:hint="default"/>
      </w:rPr>
    </w:lvl>
    <w:lvl w:ilvl="3" w:tplc="04130001" w:tentative="1">
      <w:start w:val="1"/>
      <w:numFmt w:val="bullet"/>
      <w:lvlText w:val=""/>
      <w:lvlJc w:val="left"/>
      <w:pPr>
        <w:ind w:left="2160" w:hanging="360"/>
      </w:pPr>
      <w:rPr>
        <w:rFonts w:ascii="Symbol" w:hAnsi="Symbol" w:hint="default"/>
      </w:rPr>
    </w:lvl>
    <w:lvl w:ilvl="4" w:tplc="04130003" w:tentative="1">
      <w:start w:val="1"/>
      <w:numFmt w:val="bullet"/>
      <w:lvlText w:val="o"/>
      <w:lvlJc w:val="left"/>
      <w:pPr>
        <w:ind w:left="2880" w:hanging="360"/>
      </w:pPr>
      <w:rPr>
        <w:rFonts w:ascii="Courier New" w:hAnsi="Courier New" w:cs="Courier New" w:hint="default"/>
      </w:rPr>
    </w:lvl>
    <w:lvl w:ilvl="5" w:tplc="04130005" w:tentative="1">
      <w:start w:val="1"/>
      <w:numFmt w:val="bullet"/>
      <w:lvlText w:val=""/>
      <w:lvlJc w:val="left"/>
      <w:pPr>
        <w:ind w:left="3600" w:hanging="360"/>
      </w:pPr>
      <w:rPr>
        <w:rFonts w:ascii="Wingdings" w:hAnsi="Wingdings" w:hint="default"/>
      </w:rPr>
    </w:lvl>
    <w:lvl w:ilvl="6" w:tplc="04130001" w:tentative="1">
      <w:start w:val="1"/>
      <w:numFmt w:val="bullet"/>
      <w:lvlText w:val=""/>
      <w:lvlJc w:val="left"/>
      <w:pPr>
        <w:ind w:left="4320" w:hanging="360"/>
      </w:pPr>
      <w:rPr>
        <w:rFonts w:ascii="Symbol" w:hAnsi="Symbol" w:hint="default"/>
      </w:rPr>
    </w:lvl>
    <w:lvl w:ilvl="7" w:tplc="04130003" w:tentative="1">
      <w:start w:val="1"/>
      <w:numFmt w:val="bullet"/>
      <w:lvlText w:val="o"/>
      <w:lvlJc w:val="left"/>
      <w:pPr>
        <w:ind w:left="5040" w:hanging="360"/>
      </w:pPr>
      <w:rPr>
        <w:rFonts w:ascii="Courier New" w:hAnsi="Courier New" w:cs="Courier New" w:hint="default"/>
      </w:rPr>
    </w:lvl>
    <w:lvl w:ilvl="8" w:tplc="04130005" w:tentative="1">
      <w:start w:val="1"/>
      <w:numFmt w:val="bullet"/>
      <w:lvlText w:val=""/>
      <w:lvlJc w:val="left"/>
      <w:pPr>
        <w:ind w:left="5760" w:hanging="360"/>
      </w:pPr>
      <w:rPr>
        <w:rFonts w:ascii="Wingdings" w:hAnsi="Wingdings" w:hint="default"/>
      </w:rPr>
    </w:lvl>
  </w:abstractNum>
  <w:abstractNum w:abstractNumId="4" w15:restartNumberingAfterBreak="0">
    <w:nsid w:val="0B5A2286"/>
    <w:multiLevelType w:val="hybridMultilevel"/>
    <w:tmpl w:val="1C1E14EE"/>
    <w:lvl w:ilvl="0" w:tplc="38929CEC">
      <w:start w:val="1"/>
      <w:numFmt w:val="bullet"/>
      <w:pStyle w:val="normalbullet1"/>
      <w:lvlText w:val=""/>
      <w:lvlJc w:val="left"/>
      <w:pPr>
        <w:tabs>
          <w:tab w:val="num" w:pos="360"/>
        </w:tabs>
        <w:ind w:left="360" w:hanging="360"/>
      </w:pPr>
      <w:rPr>
        <w:rFonts w:ascii="Symbol" w:hAnsi="Symbol" w:hint="default"/>
      </w:rPr>
    </w:lvl>
    <w:lvl w:ilvl="1" w:tplc="F5405170">
      <w:start w:val="1"/>
      <w:numFmt w:val="bullet"/>
      <w:pStyle w:val="Normal8ptvet"/>
      <w:lvlText w:val="o"/>
      <w:lvlJc w:val="left"/>
      <w:pPr>
        <w:tabs>
          <w:tab w:val="num" w:pos="732"/>
        </w:tabs>
        <w:ind w:left="732" w:hanging="360"/>
      </w:pPr>
      <w:rPr>
        <w:rFonts w:ascii="Courier New" w:hAnsi="Courier New" w:hint="default"/>
      </w:rPr>
    </w:lvl>
    <w:lvl w:ilvl="2" w:tplc="00BEED60">
      <w:start w:val="1"/>
      <w:numFmt w:val="bullet"/>
      <w:lvlText w:val=""/>
      <w:lvlJc w:val="left"/>
      <w:pPr>
        <w:tabs>
          <w:tab w:val="num" w:pos="1452"/>
        </w:tabs>
        <w:ind w:left="1452" w:hanging="360"/>
      </w:pPr>
      <w:rPr>
        <w:rFonts w:ascii="Symbol" w:hAnsi="Symbol" w:hint="default"/>
        <w:color w:val="auto"/>
      </w:rPr>
    </w:lvl>
    <w:lvl w:ilvl="3" w:tplc="04090001">
      <w:start w:val="1"/>
      <w:numFmt w:val="bullet"/>
      <w:lvlText w:val=""/>
      <w:lvlJc w:val="left"/>
      <w:pPr>
        <w:tabs>
          <w:tab w:val="num" w:pos="2172"/>
        </w:tabs>
        <w:ind w:left="2172" w:hanging="360"/>
      </w:pPr>
      <w:rPr>
        <w:rFonts w:ascii="Symbol" w:hAnsi="Symbol" w:hint="default"/>
      </w:rPr>
    </w:lvl>
    <w:lvl w:ilvl="4" w:tplc="04090003" w:tentative="1">
      <w:start w:val="1"/>
      <w:numFmt w:val="bullet"/>
      <w:lvlText w:val="o"/>
      <w:lvlJc w:val="left"/>
      <w:pPr>
        <w:tabs>
          <w:tab w:val="num" w:pos="2892"/>
        </w:tabs>
        <w:ind w:left="2892" w:hanging="360"/>
      </w:pPr>
      <w:rPr>
        <w:rFonts w:ascii="Courier New" w:hAnsi="Courier New" w:hint="default"/>
      </w:rPr>
    </w:lvl>
    <w:lvl w:ilvl="5" w:tplc="04090005" w:tentative="1">
      <w:start w:val="1"/>
      <w:numFmt w:val="bullet"/>
      <w:lvlText w:val=""/>
      <w:lvlJc w:val="left"/>
      <w:pPr>
        <w:tabs>
          <w:tab w:val="num" w:pos="3612"/>
        </w:tabs>
        <w:ind w:left="3612" w:hanging="360"/>
      </w:pPr>
      <w:rPr>
        <w:rFonts w:ascii="Wingdings" w:hAnsi="Wingdings" w:hint="default"/>
      </w:rPr>
    </w:lvl>
    <w:lvl w:ilvl="6" w:tplc="04090001" w:tentative="1">
      <w:start w:val="1"/>
      <w:numFmt w:val="bullet"/>
      <w:lvlText w:val=""/>
      <w:lvlJc w:val="left"/>
      <w:pPr>
        <w:tabs>
          <w:tab w:val="num" w:pos="4332"/>
        </w:tabs>
        <w:ind w:left="4332" w:hanging="360"/>
      </w:pPr>
      <w:rPr>
        <w:rFonts w:ascii="Symbol" w:hAnsi="Symbol" w:hint="default"/>
      </w:rPr>
    </w:lvl>
    <w:lvl w:ilvl="7" w:tplc="04090003" w:tentative="1">
      <w:start w:val="1"/>
      <w:numFmt w:val="bullet"/>
      <w:lvlText w:val="o"/>
      <w:lvlJc w:val="left"/>
      <w:pPr>
        <w:tabs>
          <w:tab w:val="num" w:pos="5052"/>
        </w:tabs>
        <w:ind w:left="5052" w:hanging="360"/>
      </w:pPr>
      <w:rPr>
        <w:rFonts w:ascii="Courier New" w:hAnsi="Courier New" w:hint="default"/>
      </w:rPr>
    </w:lvl>
    <w:lvl w:ilvl="8" w:tplc="04090005" w:tentative="1">
      <w:start w:val="1"/>
      <w:numFmt w:val="bullet"/>
      <w:lvlText w:val=""/>
      <w:lvlJc w:val="left"/>
      <w:pPr>
        <w:tabs>
          <w:tab w:val="num" w:pos="5772"/>
        </w:tabs>
        <w:ind w:left="5772" w:hanging="360"/>
      </w:pPr>
      <w:rPr>
        <w:rFonts w:ascii="Wingdings" w:hAnsi="Wingdings" w:hint="default"/>
      </w:rPr>
    </w:lvl>
  </w:abstractNum>
  <w:abstractNum w:abstractNumId="5" w15:restartNumberingAfterBreak="0">
    <w:nsid w:val="0BEF0F17"/>
    <w:multiLevelType w:val="hybridMultilevel"/>
    <w:tmpl w:val="4FACE9F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DD0198E"/>
    <w:multiLevelType w:val="hybridMultilevel"/>
    <w:tmpl w:val="139A4136"/>
    <w:lvl w:ilvl="0" w:tplc="5B52AF66">
      <w:numFmt w:val="bullet"/>
      <w:lvlText w:val="-"/>
      <w:lvlJc w:val="left"/>
      <w:pPr>
        <w:ind w:left="0" w:hanging="360"/>
      </w:pPr>
      <w:rPr>
        <w:rFonts w:ascii="Verdana" w:eastAsia="Times New Roman" w:hAnsi="Verdana"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5D67A7B"/>
    <w:multiLevelType w:val="multilevel"/>
    <w:tmpl w:val="46A4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24F7E"/>
    <w:multiLevelType w:val="hybridMultilevel"/>
    <w:tmpl w:val="6018F5C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7E8519B"/>
    <w:multiLevelType w:val="hybridMultilevel"/>
    <w:tmpl w:val="F13E96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F04F45"/>
    <w:multiLevelType w:val="hybridMultilevel"/>
    <w:tmpl w:val="684CB14E"/>
    <w:lvl w:ilvl="0" w:tplc="04130001">
      <w:start w:val="1"/>
      <w:numFmt w:val="bullet"/>
      <w:lvlText w:val=""/>
      <w:lvlJc w:val="left"/>
      <w:pPr>
        <w:ind w:left="360" w:hanging="360"/>
      </w:pPr>
      <w:rPr>
        <w:rFonts w:ascii="Symbol" w:hAnsi="Symbol" w:hint="default"/>
      </w:rPr>
    </w:lvl>
    <w:lvl w:ilvl="1" w:tplc="04130001">
      <w:start w:val="1"/>
      <w:numFmt w:val="bullet"/>
      <w:lvlText w:val=""/>
      <w:lvlJc w:val="left"/>
      <w:pPr>
        <w:ind w:left="1080" w:hanging="360"/>
      </w:pPr>
      <w:rPr>
        <w:rFonts w:ascii="Symbol" w:hAnsi="Symbol"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15:restartNumberingAfterBreak="0">
    <w:nsid w:val="24A3294C"/>
    <w:multiLevelType w:val="hybridMultilevel"/>
    <w:tmpl w:val="F256614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6594DF1"/>
    <w:multiLevelType w:val="hybridMultilevel"/>
    <w:tmpl w:val="AFAA97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E5B0EA5"/>
    <w:multiLevelType w:val="hybridMultilevel"/>
    <w:tmpl w:val="6C44E726"/>
    <w:lvl w:ilvl="0" w:tplc="BA12EB50">
      <w:start w:val="1"/>
      <w:numFmt w:val="decimal"/>
      <w:pStyle w:val="PrismaHoofdstukken"/>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31A01733"/>
    <w:multiLevelType w:val="hybridMultilevel"/>
    <w:tmpl w:val="8BB0623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DF5101A"/>
    <w:multiLevelType w:val="multilevel"/>
    <w:tmpl w:val="E8FA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485BC5"/>
    <w:multiLevelType w:val="hybridMultilevel"/>
    <w:tmpl w:val="8EC46D3C"/>
    <w:lvl w:ilvl="0" w:tplc="04090001">
      <w:start w:val="1"/>
      <w:numFmt w:val="bullet"/>
      <w:lvlText w:val=""/>
      <w:lvlJc w:val="left"/>
      <w:pPr>
        <w:tabs>
          <w:tab w:val="num" w:pos="360"/>
        </w:tabs>
        <w:ind w:left="360" w:hanging="360"/>
      </w:pPr>
      <w:rPr>
        <w:rFonts w:ascii="Symbol" w:hAnsi="Symbol" w:hint="default"/>
      </w:rPr>
    </w:lvl>
    <w:lvl w:ilvl="1" w:tplc="15AE16D8">
      <w:start w:val="5"/>
      <w:numFmt w:val="bullet"/>
      <w:lvlText w:val="-"/>
      <w:lvlJc w:val="left"/>
      <w:pPr>
        <w:tabs>
          <w:tab w:val="num" w:pos="1080"/>
        </w:tabs>
        <w:ind w:left="1080" w:hanging="360"/>
      </w:pPr>
      <w:rPr>
        <w:rFonts w:ascii="Hudson" w:eastAsia="Times New Roman" w:hAnsi="Hudson" w:cs="Times New Roman"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7F422D7"/>
    <w:multiLevelType w:val="hybridMultilevel"/>
    <w:tmpl w:val="FC6E9976"/>
    <w:lvl w:ilvl="0" w:tplc="5B066B16">
      <w:start w:val="1"/>
      <w:numFmt w:val="bullet"/>
      <w:lvlText w:val="-"/>
      <w:lvlJc w:val="left"/>
      <w:pPr>
        <w:ind w:left="720" w:hanging="360"/>
      </w:pPr>
      <w:rPr>
        <w:rFonts w:ascii="Hudson" w:eastAsia="Times New Roman" w:hAnsi="Hudso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4DCD6E3E"/>
    <w:multiLevelType w:val="multilevel"/>
    <w:tmpl w:val="B9EAC324"/>
    <w:lvl w:ilvl="0">
      <w:start w:val="1"/>
      <w:numFmt w:val="bullet"/>
      <w:lvlText w:val="-"/>
      <w:lvlJc w:val="left"/>
      <w:pPr>
        <w:ind w:left="720" w:hanging="360"/>
      </w:pPr>
      <w:rPr>
        <w:rFonts w:ascii="Hudson" w:eastAsia="Times New Roman" w:hAnsi="Hudso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8B6A35"/>
    <w:multiLevelType w:val="multilevel"/>
    <w:tmpl w:val="7458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9D56B9"/>
    <w:multiLevelType w:val="hybridMultilevel"/>
    <w:tmpl w:val="5FB2981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5A1D4409"/>
    <w:multiLevelType w:val="hybridMultilevel"/>
    <w:tmpl w:val="A3821B5A"/>
    <w:lvl w:ilvl="0" w:tplc="5B066B16">
      <w:start w:val="1"/>
      <w:numFmt w:val="bullet"/>
      <w:lvlText w:val="-"/>
      <w:lvlJc w:val="left"/>
      <w:pPr>
        <w:ind w:left="720" w:hanging="360"/>
      </w:pPr>
      <w:rPr>
        <w:rFonts w:ascii="Hudson" w:eastAsia="Times New Roman" w:hAnsi="Hudso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D0372E"/>
    <w:multiLevelType w:val="hybridMultilevel"/>
    <w:tmpl w:val="BCC8B4EA"/>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5F8A01AE"/>
    <w:multiLevelType w:val="hybridMultilevel"/>
    <w:tmpl w:val="DC8C9B6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69511B8F"/>
    <w:multiLevelType w:val="hybridMultilevel"/>
    <w:tmpl w:val="EDC2D312"/>
    <w:lvl w:ilvl="0" w:tplc="07466F78">
      <w:start w:val="1"/>
      <w:numFmt w:val="bullet"/>
      <w:pStyle w:val="Contractartikelnivo2"/>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5" w15:restartNumberingAfterBreak="0">
    <w:nsid w:val="69553FEF"/>
    <w:multiLevelType w:val="hybridMultilevel"/>
    <w:tmpl w:val="DFECDA14"/>
    <w:lvl w:ilvl="0" w:tplc="5B52AF66">
      <w:numFmt w:val="bullet"/>
      <w:lvlText w:val="-"/>
      <w:lvlJc w:val="left"/>
      <w:pPr>
        <w:ind w:left="0" w:hanging="360"/>
      </w:pPr>
      <w:rPr>
        <w:rFonts w:ascii="Verdana" w:eastAsia="Times New Roman" w:hAnsi="Verdana"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6AE2240D"/>
    <w:multiLevelType w:val="multilevel"/>
    <w:tmpl w:val="2978544E"/>
    <w:lvl w:ilvl="0">
      <w:start w:val="1"/>
      <w:numFmt w:val="decimal"/>
      <w:pStyle w:val="Heading1"/>
      <w:lvlText w:val="%1."/>
      <w:lvlJc w:val="left"/>
      <w:pPr>
        <w:tabs>
          <w:tab w:val="num" w:pos="720"/>
        </w:tabs>
        <w:ind w:left="720" w:hanging="360"/>
      </w:pPr>
      <w:rPr>
        <w:rFonts w:hint="default"/>
      </w:rPr>
    </w:lvl>
    <w:lvl w:ilvl="1">
      <w:start w:val="1"/>
      <w:numFmt w:val="decimal"/>
      <w:pStyle w:val="Heading2"/>
      <w:lvlText w:val="%1.%2."/>
      <w:lvlJc w:val="left"/>
      <w:pPr>
        <w:tabs>
          <w:tab w:val="num" w:pos="1152"/>
        </w:tabs>
        <w:ind w:left="360" w:firstLine="0"/>
      </w:pPr>
      <w:rPr>
        <w:rFonts w:hint="default"/>
      </w:rPr>
    </w:lvl>
    <w:lvl w:ilvl="2">
      <w:start w:val="1"/>
      <w:numFmt w:val="decimal"/>
      <w:pStyle w:val="Heading3"/>
      <w:lvlText w:val="%1.%2.%3."/>
      <w:lvlJc w:val="left"/>
      <w:pPr>
        <w:tabs>
          <w:tab w:val="num" w:pos="1584"/>
        </w:tabs>
        <w:ind w:left="360" w:firstLine="0"/>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27" w15:restartNumberingAfterBreak="0">
    <w:nsid w:val="6CFF46F6"/>
    <w:multiLevelType w:val="hybridMultilevel"/>
    <w:tmpl w:val="A6B63C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6E297847"/>
    <w:multiLevelType w:val="multilevel"/>
    <w:tmpl w:val="CD50142C"/>
    <w:lvl w:ilvl="0">
      <w:start w:val="1"/>
      <w:numFmt w:val="bullet"/>
      <w:lvlText w:val="-"/>
      <w:lvlJc w:val="left"/>
      <w:pPr>
        <w:ind w:left="720" w:hanging="360"/>
      </w:pPr>
      <w:rPr>
        <w:rFonts w:ascii="Hudson" w:eastAsia="Times New Roman" w:hAnsi="Hudso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6047EB"/>
    <w:multiLevelType w:val="multilevel"/>
    <w:tmpl w:val="B734EA36"/>
    <w:styleLink w:val="StyleBulleted"/>
    <w:lvl w:ilvl="0">
      <w:start w:val="1"/>
      <w:numFmt w:val="bullet"/>
      <w:lvlText w:val=""/>
      <w:lvlJc w:val="left"/>
      <w:pPr>
        <w:tabs>
          <w:tab w:val="num" w:pos="720"/>
        </w:tabs>
        <w:ind w:left="720" w:hanging="360"/>
      </w:pPr>
      <w:rPr>
        <w:rFonts w:ascii="Wingdings" w:hAnsi="Wingdings" w:hint="default"/>
        <w:sz w:val="22"/>
      </w:rPr>
    </w:lvl>
    <w:lvl w:ilvl="1">
      <w:start w:val="1"/>
      <w:numFmt w:val="bullet"/>
      <w:lvlText w:val="-"/>
      <w:lvlJc w:val="left"/>
      <w:pPr>
        <w:tabs>
          <w:tab w:val="num" w:pos="1440"/>
        </w:tabs>
        <w:ind w:left="1440" w:hanging="360"/>
      </w:pPr>
      <w:rPr>
        <w:rFonts w:ascii="Hudson" w:hAnsi="Hudson" w:hint="default"/>
      </w:rPr>
    </w:lvl>
    <w:lvl w:ilvl="2">
      <w:start w:val="1"/>
      <w:numFmt w:val="bullet"/>
      <w:lvlText w:val="·"/>
      <w:lvlJc w:val="left"/>
      <w:pPr>
        <w:tabs>
          <w:tab w:val="num" w:pos="2160"/>
        </w:tabs>
        <w:ind w:left="2160" w:hanging="360"/>
      </w:pPr>
      <w:rPr>
        <w:rFonts w:ascii="Hudson" w:hAnsi="Hudso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E067510"/>
    <w:multiLevelType w:val="hybridMultilevel"/>
    <w:tmpl w:val="5198C13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210531709">
    <w:abstractNumId w:val="29"/>
  </w:num>
  <w:num w:numId="2" w16cid:durableId="1759331826">
    <w:abstractNumId w:val="26"/>
  </w:num>
  <w:num w:numId="3" w16cid:durableId="380909438">
    <w:abstractNumId w:val="10"/>
  </w:num>
  <w:num w:numId="4" w16cid:durableId="489173587">
    <w:abstractNumId w:val="4"/>
  </w:num>
  <w:num w:numId="5" w16cid:durableId="1287159509">
    <w:abstractNumId w:val="13"/>
  </w:num>
  <w:num w:numId="6" w16cid:durableId="787623766">
    <w:abstractNumId w:val="20"/>
  </w:num>
  <w:num w:numId="7" w16cid:durableId="269287897">
    <w:abstractNumId w:val="27"/>
  </w:num>
  <w:num w:numId="8" w16cid:durableId="7873505">
    <w:abstractNumId w:val="0"/>
  </w:num>
  <w:num w:numId="9" w16cid:durableId="820776324">
    <w:abstractNumId w:val="12"/>
  </w:num>
  <w:num w:numId="10" w16cid:durableId="245186162">
    <w:abstractNumId w:val="16"/>
  </w:num>
  <w:num w:numId="11" w16cid:durableId="613640082">
    <w:abstractNumId w:val="9"/>
  </w:num>
  <w:num w:numId="12" w16cid:durableId="1503662409">
    <w:abstractNumId w:val="2"/>
  </w:num>
  <w:num w:numId="13" w16cid:durableId="1144855710">
    <w:abstractNumId w:val="8"/>
  </w:num>
  <w:num w:numId="14" w16cid:durableId="1888178550">
    <w:abstractNumId w:val="14"/>
  </w:num>
  <w:num w:numId="15" w16cid:durableId="71319949">
    <w:abstractNumId w:val="24"/>
  </w:num>
  <w:num w:numId="16" w16cid:durableId="436217637">
    <w:abstractNumId w:val="11"/>
  </w:num>
  <w:num w:numId="17" w16cid:durableId="746927161">
    <w:abstractNumId w:val="23"/>
  </w:num>
  <w:num w:numId="18" w16cid:durableId="1761949036">
    <w:abstractNumId w:val="22"/>
  </w:num>
  <w:num w:numId="19" w16cid:durableId="1769151660">
    <w:abstractNumId w:val="25"/>
  </w:num>
  <w:num w:numId="20" w16cid:durableId="1302536394">
    <w:abstractNumId w:val="3"/>
  </w:num>
  <w:num w:numId="21" w16cid:durableId="942151455">
    <w:abstractNumId w:val="6"/>
  </w:num>
  <w:num w:numId="22" w16cid:durableId="973172305">
    <w:abstractNumId w:val="1"/>
  </w:num>
  <w:num w:numId="23" w16cid:durableId="1534533948">
    <w:abstractNumId w:val="5"/>
  </w:num>
  <w:num w:numId="24" w16cid:durableId="1648045106">
    <w:abstractNumId w:val="30"/>
  </w:num>
  <w:num w:numId="25" w16cid:durableId="94177421">
    <w:abstractNumId w:val="21"/>
  </w:num>
  <w:num w:numId="26" w16cid:durableId="1333220547">
    <w:abstractNumId w:val="17"/>
  </w:num>
  <w:num w:numId="27" w16cid:durableId="1067189094">
    <w:abstractNumId w:val="15"/>
  </w:num>
  <w:num w:numId="28" w16cid:durableId="723258453">
    <w:abstractNumId w:val="7"/>
  </w:num>
  <w:num w:numId="29" w16cid:durableId="674068460">
    <w:abstractNumId w:val="19"/>
  </w:num>
  <w:num w:numId="30" w16cid:durableId="379794153">
    <w:abstractNumId w:val="18"/>
  </w:num>
  <w:num w:numId="31" w16cid:durableId="254218129">
    <w:abstractNumId w:val="28"/>
  </w:num>
  <w:numIdMacAtCleanup w:val="1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3"/>
  <w:activeWritingStyle w:appName="MSWord" w:lang="nl-NL" w:vendorID="1" w:dllVersion="512" w:checkStyle="1"/>
  <w:activeWritingStyle w:appName="MSWord" w:lang="sv-SE" w:vendorID="0" w:dllVersion="512" w:checkStyle="1"/>
  <w:activeWritingStyle w:appName="MSWord" w:lang="sv-SE" w:vendorID="666" w:dllVersion="513" w:checkStyle="1"/>
  <w:activeWritingStyle w:appName="MSWord" w:lang="it-IT" w:vendorID="3" w:dllVersion="517"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F2F"/>
    <w:rsid w:val="0000123C"/>
    <w:rsid w:val="0000154C"/>
    <w:rsid w:val="00005797"/>
    <w:rsid w:val="00005B3F"/>
    <w:rsid w:val="0000711F"/>
    <w:rsid w:val="000102F0"/>
    <w:rsid w:val="00010AED"/>
    <w:rsid w:val="000142E4"/>
    <w:rsid w:val="00020194"/>
    <w:rsid w:val="00021731"/>
    <w:rsid w:val="000218DF"/>
    <w:rsid w:val="000248D9"/>
    <w:rsid w:val="00034A93"/>
    <w:rsid w:val="00037106"/>
    <w:rsid w:val="00045446"/>
    <w:rsid w:val="00052749"/>
    <w:rsid w:val="00053ADB"/>
    <w:rsid w:val="00053B21"/>
    <w:rsid w:val="000568CB"/>
    <w:rsid w:val="000572F2"/>
    <w:rsid w:val="00060052"/>
    <w:rsid w:val="00065990"/>
    <w:rsid w:val="000664B3"/>
    <w:rsid w:val="00071561"/>
    <w:rsid w:val="00071621"/>
    <w:rsid w:val="00075801"/>
    <w:rsid w:val="000821E1"/>
    <w:rsid w:val="00084326"/>
    <w:rsid w:val="0008489C"/>
    <w:rsid w:val="00091DE3"/>
    <w:rsid w:val="000928FB"/>
    <w:rsid w:val="0009513D"/>
    <w:rsid w:val="000968FB"/>
    <w:rsid w:val="00097F66"/>
    <w:rsid w:val="000A3BB1"/>
    <w:rsid w:val="000A3D01"/>
    <w:rsid w:val="000A3F26"/>
    <w:rsid w:val="000A4B37"/>
    <w:rsid w:val="000B2249"/>
    <w:rsid w:val="000B3C71"/>
    <w:rsid w:val="000B433E"/>
    <w:rsid w:val="000B588A"/>
    <w:rsid w:val="000B787C"/>
    <w:rsid w:val="000C222D"/>
    <w:rsid w:val="000C2C12"/>
    <w:rsid w:val="000C462D"/>
    <w:rsid w:val="000C7B94"/>
    <w:rsid w:val="000C7F7B"/>
    <w:rsid w:val="000D1264"/>
    <w:rsid w:val="000D4E2A"/>
    <w:rsid w:val="000E0A88"/>
    <w:rsid w:val="000E19D3"/>
    <w:rsid w:val="000E23B8"/>
    <w:rsid w:val="000E2595"/>
    <w:rsid w:val="000E2936"/>
    <w:rsid w:val="000E4F0C"/>
    <w:rsid w:val="000E7E2F"/>
    <w:rsid w:val="000F147A"/>
    <w:rsid w:val="000F1C8A"/>
    <w:rsid w:val="000F22CB"/>
    <w:rsid w:val="000F2CA0"/>
    <w:rsid w:val="00102ABD"/>
    <w:rsid w:val="00102BD6"/>
    <w:rsid w:val="00103FBB"/>
    <w:rsid w:val="00104E36"/>
    <w:rsid w:val="001064A9"/>
    <w:rsid w:val="00113A51"/>
    <w:rsid w:val="001155F7"/>
    <w:rsid w:val="0012031E"/>
    <w:rsid w:val="00122EE3"/>
    <w:rsid w:val="00124304"/>
    <w:rsid w:val="001253C3"/>
    <w:rsid w:val="0012589F"/>
    <w:rsid w:val="001306E1"/>
    <w:rsid w:val="00133093"/>
    <w:rsid w:val="001375AE"/>
    <w:rsid w:val="001404EB"/>
    <w:rsid w:val="00140AD7"/>
    <w:rsid w:val="00143BD0"/>
    <w:rsid w:val="001450B6"/>
    <w:rsid w:val="0014574C"/>
    <w:rsid w:val="0014655E"/>
    <w:rsid w:val="00146673"/>
    <w:rsid w:val="00147791"/>
    <w:rsid w:val="00150A6E"/>
    <w:rsid w:val="00150EFB"/>
    <w:rsid w:val="00151820"/>
    <w:rsid w:val="00151D88"/>
    <w:rsid w:val="00154039"/>
    <w:rsid w:val="001578AD"/>
    <w:rsid w:val="0016210B"/>
    <w:rsid w:val="00162C49"/>
    <w:rsid w:val="00170900"/>
    <w:rsid w:val="00175D2B"/>
    <w:rsid w:val="00176ED6"/>
    <w:rsid w:val="001801B3"/>
    <w:rsid w:val="00180A1B"/>
    <w:rsid w:val="00181B9C"/>
    <w:rsid w:val="00182B3E"/>
    <w:rsid w:val="00183978"/>
    <w:rsid w:val="001844DF"/>
    <w:rsid w:val="00184F16"/>
    <w:rsid w:val="00185317"/>
    <w:rsid w:val="001901B7"/>
    <w:rsid w:val="00195CB1"/>
    <w:rsid w:val="0019631E"/>
    <w:rsid w:val="001A08A2"/>
    <w:rsid w:val="001A1F3E"/>
    <w:rsid w:val="001A3521"/>
    <w:rsid w:val="001B34EF"/>
    <w:rsid w:val="001B461C"/>
    <w:rsid w:val="001C185A"/>
    <w:rsid w:val="001C3200"/>
    <w:rsid w:val="001C6867"/>
    <w:rsid w:val="001D1331"/>
    <w:rsid w:val="001D2C0B"/>
    <w:rsid w:val="001D308F"/>
    <w:rsid w:val="001D3C09"/>
    <w:rsid w:val="001D3DE0"/>
    <w:rsid w:val="001D603D"/>
    <w:rsid w:val="001E3F32"/>
    <w:rsid w:val="001E4BAB"/>
    <w:rsid w:val="001E4EBB"/>
    <w:rsid w:val="001E6177"/>
    <w:rsid w:val="001E6616"/>
    <w:rsid w:val="001E6CE8"/>
    <w:rsid w:val="001F1007"/>
    <w:rsid w:val="001F1975"/>
    <w:rsid w:val="001F2EBB"/>
    <w:rsid w:val="00201800"/>
    <w:rsid w:val="00201DBD"/>
    <w:rsid w:val="002021D8"/>
    <w:rsid w:val="00205458"/>
    <w:rsid w:val="002121AC"/>
    <w:rsid w:val="00212603"/>
    <w:rsid w:val="00213ED9"/>
    <w:rsid w:val="002172AF"/>
    <w:rsid w:val="0022071B"/>
    <w:rsid w:val="002208C4"/>
    <w:rsid w:val="00220E32"/>
    <w:rsid w:val="00222AD2"/>
    <w:rsid w:val="00227136"/>
    <w:rsid w:val="0022731E"/>
    <w:rsid w:val="00227492"/>
    <w:rsid w:val="002279BA"/>
    <w:rsid w:val="00234982"/>
    <w:rsid w:val="00235835"/>
    <w:rsid w:val="00236F5B"/>
    <w:rsid w:val="0024005E"/>
    <w:rsid w:val="00242DFD"/>
    <w:rsid w:val="00245EE5"/>
    <w:rsid w:val="00246F7A"/>
    <w:rsid w:val="002501DF"/>
    <w:rsid w:val="002512F6"/>
    <w:rsid w:val="002520BB"/>
    <w:rsid w:val="00260435"/>
    <w:rsid w:val="00260A2E"/>
    <w:rsid w:val="00266F09"/>
    <w:rsid w:val="002741D4"/>
    <w:rsid w:val="00276B5A"/>
    <w:rsid w:val="002807FC"/>
    <w:rsid w:val="00280E4F"/>
    <w:rsid w:val="002850C2"/>
    <w:rsid w:val="00286865"/>
    <w:rsid w:val="002920CB"/>
    <w:rsid w:val="0029354A"/>
    <w:rsid w:val="00294DF6"/>
    <w:rsid w:val="00297A9B"/>
    <w:rsid w:val="00297FBC"/>
    <w:rsid w:val="002A118E"/>
    <w:rsid w:val="002A26A9"/>
    <w:rsid w:val="002B1BE7"/>
    <w:rsid w:val="002B1EBA"/>
    <w:rsid w:val="002B46B9"/>
    <w:rsid w:val="002B524B"/>
    <w:rsid w:val="002B6A58"/>
    <w:rsid w:val="002C06F5"/>
    <w:rsid w:val="002C1C44"/>
    <w:rsid w:val="002C20F5"/>
    <w:rsid w:val="002C3D45"/>
    <w:rsid w:val="002C7645"/>
    <w:rsid w:val="002D3194"/>
    <w:rsid w:val="002D4C05"/>
    <w:rsid w:val="002E096D"/>
    <w:rsid w:val="002E2EF4"/>
    <w:rsid w:val="002E490C"/>
    <w:rsid w:val="002E5F4E"/>
    <w:rsid w:val="002E77E0"/>
    <w:rsid w:val="002E7B0F"/>
    <w:rsid w:val="00300CF8"/>
    <w:rsid w:val="003020C2"/>
    <w:rsid w:val="003045F1"/>
    <w:rsid w:val="003053FD"/>
    <w:rsid w:val="00305F22"/>
    <w:rsid w:val="00310AA4"/>
    <w:rsid w:val="00310AE0"/>
    <w:rsid w:val="00310C75"/>
    <w:rsid w:val="00312D74"/>
    <w:rsid w:val="00312EC0"/>
    <w:rsid w:val="00313CF3"/>
    <w:rsid w:val="00322584"/>
    <w:rsid w:val="00325015"/>
    <w:rsid w:val="0032552E"/>
    <w:rsid w:val="00326739"/>
    <w:rsid w:val="00326D2B"/>
    <w:rsid w:val="0032779E"/>
    <w:rsid w:val="003277F4"/>
    <w:rsid w:val="00327E76"/>
    <w:rsid w:val="0033213F"/>
    <w:rsid w:val="00332B00"/>
    <w:rsid w:val="0033319B"/>
    <w:rsid w:val="0033426E"/>
    <w:rsid w:val="0033442A"/>
    <w:rsid w:val="00336E0D"/>
    <w:rsid w:val="00337F56"/>
    <w:rsid w:val="003407DC"/>
    <w:rsid w:val="003426AB"/>
    <w:rsid w:val="00342973"/>
    <w:rsid w:val="00346635"/>
    <w:rsid w:val="00353FEC"/>
    <w:rsid w:val="00354334"/>
    <w:rsid w:val="0035538A"/>
    <w:rsid w:val="00357A5F"/>
    <w:rsid w:val="0036684D"/>
    <w:rsid w:val="00366A99"/>
    <w:rsid w:val="003708AE"/>
    <w:rsid w:val="003803A7"/>
    <w:rsid w:val="00380F95"/>
    <w:rsid w:val="0038126F"/>
    <w:rsid w:val="003821D5"/>
    <w:rsid w:val="00384353"/>
    <w:rsid w:val="00384971"/>
    <w:rsid w:val="00384A0F"/>
    <w:rsid w:val="0038616A"/>
    <w:rsid w:val="00386AFD"/>
    <w:rsid w:val="00394719"/>
    <w:rsid w:val="00395378"/>
    <w:rsid w:val="00396A25"/>
    <w:rsid w:val="003970A4"/>
    <w:rsid w:val="00397BBA"/>
    <w:rsid w:val="003A2E97"/>
    <w:rsid w:val="003B56DA"/>
    <w:rsid w:val="003B6E0E"/>
    <w:rsid w:val="003C046A"/>
    <w:rsid w:val="003C178E"/>
    <w:rsid w:val="003C3A60"/>
    <w:rsid w:val="003C3EDE"/>
    <w:rsid w:val="003C47E0"/>
    <w:rsid w:val="003D2ADC"/>
    <w:rsid w:val="003D620D"/>
    <w:rsid w:val="003E1A10"/>
    <w:rsid w:val="003E7C66"/>
    <w:rsid w:val="003F41A2"/>
    <w:rsid w:val="003F503E"/>
    <w:rsid w:val="003F619D"/>
    <w:rsid w:val="003F6E71"/>
    <w:rsid w:val="003F7654"/>
    <w:rsid w:val="00400B6B"/>
    <w:rsid w:val="00403CB7"/>
    <w:rsid w:val="0041239E"/>
    <w:rsid w:val="0041245A"/>
    <w:rsid w:val="00413A05"/>
    <w:rsid w:val="004171BA"/>
    <w:rsid w:val="0041733A"/>
    <w:rsid w:val="004211D9"/>
    <w:rsid w:val="004219E2"/>
    <w:rsid w:val="00421D07"/>
    <w:rsid w:val="00421FF4"/>
    <w:rsid w:val="00427AA5"/>
    <w:rsid w:val="00431DD2"/>
    <w:rsid w:val="00433502"/>
    <w:rsid w:val="00433A53"/>
    <w:rsid w:val="00433DE8"/>
    <w:rsid w:val="00443B09"/>
    <w:rsid w:val="004526C7"/>
    <w:rsid w:val="00452715"/>
    <w:rsid w:val="00453228"/>
    <w:rsid w:val="00456722"/>
    <w:rsid w:val="0045734B"/>
    <w:rsid w:val="00457E15"/>
    <w:rsid w:val="00460ABB"/>
    <w:rsid w:val="004650EF"/>
    <w:rsid w:val="00466E60"/>
    <w:rsid w:val="00467B98"/>
    <w:rsid w:val="004713E8"/>
    <w:rsid w:val="00473AED"/>
    <w:rsid w:val="00475237"/>
    <w:rsid w:val="00476B52"/>
    <w:rsid w:val="00482AE3"/>
    <w:rsid w:val="00482AFE"/>
    <w:rsid w:val="00484B3A"/>
    <w:rsid w:val="004853DA"/>
    <w:rsid w:val="004860D8"/>
    <w:rsid w:val="0048628B"/>
    <w:rsid w:val="0048717C"/>
    <w:rsid w:val="0049385D"/>
    <w:rsid w:val="0049426E"/>
    <w:rsid w:val="00495F67"/>
    <w:rsid w:val="004978B7"/>
    <w:rsid w:val="004A0FAE"/>
    <w:rsid w:val="004A219F"/>
    <w:rsid w:val="004A3880"/>
    <w:rsid w:val="004A61A7"/>
    <w:rsid w:val="004B11D2"/>
    <w:rsid w:val="004B616D"/>
    <w:rsid w:val="004B7769"/>
    <w:rsid w:val="004C03FD"/>
    <w:rsid w:val="004C7535"/>
    <w:rsid w:val="004D1B1F"/>
    <w:rsid w:val="004D50CA"/>
    <w:rsid w:val="004E1986"/>
    <w:rsid w:val="004E1F14"/>
    <w:rsid w:val="004E2F94"/>
    <w:rsid w:val="004E3A44"/>
    <w:rsid w:val="004E3AA6"/>
    <w:rsid w:val="004F688D"/>
    <w:rsid w:val="004F7012"/>
    <w:rsid w:val="004F7125"/>
    <w:rsid w:val="005004D2"/>
    <w:rsid w:val="00500F17"/>
    <w:rsid w:val="005024F2"/>
    <w:rsid w:val="005036A3"/>
    <w:rsid w:val="00506555"/>
    <w:rsid w:val="00510CFC"/>
    <w:rsid w:val="00516BBE"/>
    <w:rsid w:val="005221B6"/>
    <w:rsid w:val="00522DA6"/>
    <w:rsid w:val="005315BC"/>
    <w:rsid w:val="0053423C"/>
    <w:rsid w:val="00537050"/>
    <w:rsid w:val="005429A9"/>
    <w:rsid w:val="0054380C"/>
    <w:rsid w:val="005502FD"/>
    <w:rsid w:val="00551E5B"/>
    <w:rsid w:val="005539CC"/>
    <w:rsid w:val="00553CF0"/>
    <w:rsid w:val="005563B1"/>
    <w:rsid w:val="005568EA"/>
    <w:rsid w:val="00557699"/>
    <w:rsid w:val="00561E4E"/>
    <w:rsid w:val="00561FF3"/>
    <w:rsid w:val="005628DE"/>
    <w:rsid w:val="005634F9"/>
    <w:rsid w:val="00564B77"/>
    <w:rsid w:val="00565508"/>
    <w:rsid w:val="005655AC"/>
    <w:rsid w:val="00566D2B"/>
    <w:rsid w:val="00566EE6"/>
    <w:rsid w:val="005677C7"/>
    <w:rsid w:val="00572273"/>
    <w:rsid w:val="00573EB0"/>
    <w:rsid w:val="00576015"/>
    <w:rsid w:val="005807A7"/>
    <w:rsid w:val="00580C0F"/>
    <w:rsid w:val="005814A2"/>
    <w:rsid w:val="00582749"/>
    <w:rsid w:val="00582DC3"/>
    <w:rsid w:val="00582F37"/>
    <w:rsid w:val="00583D11"/>
    <w:rsid w:val="005849CA"/>
    <w:rsid w:val="00584F86"/>
    <w:rsid w:val="00586966"/>
    <w:rsid w:val="00592037"/>
    <w:rsid w:val="00594945"/>
    <w:rsid w:val="0059758F"/>
    <w:rsid w:val="005A1431"/>
    <w:rsid w:val="005A1A34"/>
    <w:rsid w:val="005A22B4"/>
    <w:rsid w:val="005A2F5B"/>
    <w:rsid w:val="005B20FC"/>
    <w:rsid w:val="005B2B7E"/>
    <w:rsid w:val="005B5EF5"/>
    <w:rsid w:val="005B6AEF"/>
    <w:rsid w:val="005C0B3C"/>
    <w:rsid w:val="005C0C27"/>
    <w:rsid w:val="005C156A"/>
    <w:rsid w:val="005C5FDD"/>
    <w:rsid w:val="005C79D2"/>
    <w:rsid w:val="005D302C"/>
    <w:rsid w:val="005D3661"/>
    <w:rsid w:val="005E1EBA"/>
    <w:rsid w:val="005E2DA8"/>
    <w:rsid w:val="005E3B6D"/>
    <w:rsid w:val="005E5F95"/>
    <w:rsid w:val="005E7E5D"/>
    <w:rsid w:val="005F0A84"/>
    <w:rsid w:val="005F1DC1"/>
    <w:rsid w:val="005F1EA8"/>
    <w:rsid w:val="005F743D"/>
    <w:rsid w:val="0060171D"/>
    <w:rsid w:val="0060263B"/>
    <w:rsid w:val="0060280E"/>
    <w:rsid w:val="00603AE4"/>
    <w:rsid w:val="006067AF"/>
    <w:rsid w:val="00617725"/>
    <w:rsid w:val="00620DC2"/>
    <w:rsid w:val="0062458A"/>
    <w:rsid w:val="00625746"/>
    <w:rsid w:val="00630642"/>
    <w:rsid w:val="0063667D"/>
    <w:rsid w:val="00636CDD"/>
    <w:rsid w:val="0063707A"/>
    <w:rsid w:val="006428D0"/>
    <w:rsid w:val="0064322B"/>
    <w:rsid w:val="00646E12"/>
    <w:rsid w:val="00651042"/>
    <w:rsid w:val="0065132E"/>
    <w:rsid w:val="00651F55"/>
    <w:rsid w:val="006534E4"/>
    <w:rsid w:val="00654D0B"/>
    <w:rsid w:val="00655F19"/>
    <w:rsid w:val="00656C11"/>
    <w:rsid w:val="0065736D"/>
    <w:rsid w:val="00661EC4"/>
    <w:rsid w:val="00666B06"/>
    <w:rsid w:val="00667428"/>
    <w:rsid w:val="00672B00"/>
    <w:rsid w:val="0067581F"/>
    <w:rsid w:val="00675B54"/>
    <w:rsid w:val="00676BA2"/>
    <w:rsid w:val="00681BCD"/>
    <w:rsid w:val="006902CE"/>
    <w:rsid w:val="00690AC2"/>
    <w:rsid w:val="006910FA"/>
    <w:rsid w:val="00696DE6"/>
    <w:rsid w:val="006A29D2"/>
    <w:rsid w:val="006A76E8"/>
    <w:rsid w:val="006B1168"/>
    <w:rsid w:val="006B1468"/>
    <w:rsid w:val="006B1E31"/>
    <w:rsid w:val="006B40A3"/>
    <w:rsid w:val="006B5821"/>
    <w:rsid w:val="006B652D"/>
    <w:rsid w:val="006C3860"/>
    <w:rsid w:val="006C3DC0"/>
    <w:rsid w:val="006C4F67"/>
    <w:rsid w:val="006C54F3"/>
    <w:rsid w:val="006C5F53"/>
    <w:rsid w:val="006D32E7"/>
    <w:rsid w:val="006D34E2"/>
    <w:rsid w:val="006D3CD1"/>
    <w:rsid w:val="006D77F7"/>
    <w:rsid w:val="006E1229"/>
    <w:rsid w:val="006E1330"/>
    <w:rsid w:val="006E18EF"/>
    <w:rsid w:val="006E58A1"/>
    <w:rsid w:val="006E7A18"/>
    <w:rsid w:val="006F0528"/>
    <w:rsid w:val="006F6B20"/>
    <w:rsid w:val="00700986"/>
    <w:rsid w:val="0070298B"/>
    <w:rsid w:val="00703234"/>
    <w:rsid w:val="00712E89"/>
    <w:rsid w:val="0071402A"/>
    <w:rsid w:val="00715A6D"/>
    <w:rsid w:val="007256BE"/>
    <w:rsid w:val="0072736F"/>
    <w:rsid w:val="007315EA"/>
    <w:rsid w:val="00733521"/>
    <w:rsid w:val="00734A98"/>
    <w:rsid w:val="00734B1C"/>
    <w:rsid w:val="00734BBA"/>
    <w:rsid w:val="0073592B"/>
    <w:rsid w:val="00735DC3"/>
    <w:rsid w:val="00736655"/>
    <w:rsid w:val="00736D7A"/>
    <w:rsid w:val="00737BE2"/>
    <w:rsid w:val="007404E1"/>
    <w:rsid w:val="00741496"/>
    <w:rsid w:val="00742E51"/>
    <w:rsid w:val="00745F80"/>
    <w:rsid w:val="007475CA"/>
    <w:rsid w:val="00754250"/>
    <w:rsid w:val="00757728"/>
    <w:rsid w:val="00762660"/>
    <w:rsid w:val="00765964"/>
    <w:rsid w:val="00766154"/>
    <w:rsid w:val="007666F2"/>
    <w:rsid w:val="007667E3"/>
    <w:rsid w:val="007713E9"/>
    <w:rsid w:val="00771BEE"/>
    <w:rsid w:val="007726AA"/>
    <w:rsid w:val="007727DE"/>
    <w:rsid w:val="00775ABA"/>
    <w:rsid w:val="0077736D"/>
    <w:rsid w:val="0078228A"/>
    <w:rsid w:val="0078352F"/>
    <w:rsid w:val="00784730"/>
    <w:rsid w:val="00787060"/>
    <w:rsid w:val="00787F3C"/>
    <w:rsid w:val="00787FA8"/>
    <w:rsid w:val="007900FC"/>
    <w:rsid w:val="00790A90"/>
    <w:rsid w:val="0079377F"/>
    <w:rsid w:val="00794A69"/>
    <w:rsid w:val="0079654E"/>
    <w:rsid w:val="00797231"/>
    <w:rsid w:val="007A2C39"/>
    <w:rsid w:val="007A3471"/>
    <w:rsid w:val="007A3792"/>
    <w:rsid w:val="007A63D9"/>
    <w:rsid w:val="007A7505"/>
    <w:rsid w:val="007B1A89"/>
    <w:rsid w:val="007B30B9"/>
    <w:rsid w:val="007B5DAC"/>
    <w:rsid w:val="007B6F04"/>
    <w:rsid w:val="007B71C5"/>
    <w:rsid w:val="007C031C"/>
    <w:rsid w:val="007C56EF"/>
    <w:rsid w:val="007C663F"/>
    <w:rsid w:val="007D2781"/>
    <w:rsid w:val="007D5AE7"/>
    <w:rsid w:val="007D6241"/>
    <w:rsid w:val="007D644C"/>
    <w:rsid w:val="007D67C4"/>
    <w:rsid w:val="007D6BFD"/>
    <w:rsid w:val="007D7EC2"/>
    <w:rsid w:val="007E0D05"/>
    <w:rsid w:val="007E6828"/>
    <w:rsid w:val="007F1EB1"/>
    <w:rsid w:val="007F3C29"/>
    <w:rsid w:val="007F7A36"/>
    <w:rsid w:val="00805277"/>
    <w:rsid w:val="008053E4"/>
    <w:rsid w:val="0080790B"/>
    <w:rsid w:val="00807968"/>
    <w:rsid w:val="0081043E"/>
    <w:rsid w:val="00811EF6"/>
    <w:rsid w:val="00814A1B"/>
    <w:rsid w:val="0081518D"/>
    <w:rsid w:val="00817643"/>
    <w:rsid w:val="0082206A"/>
    <w:rsid w:val="00822985"/>
    <w:rsid w:val="008231F8"/>
    <w:rsid w:val="00824A21"/>
    <w:rsid w:val="00824D49"/>
    <w:rsid w:val="00831DD4"/>
    <w:rsid w:val="008329C0"/>
    <w:rsid w:val="0083333E"/>
    <w:rsid w:val="00836778"/>
    <w:rsid w:val="00841B91"/>
    <w:rsid w:val="00843162"/>
    <w:rsid w:val="00845316"/>
    <w:rsid w:val="00853703"/>
    <w:rsid w:val="00853A5E"/>
    <w:rsid w:val="00855968"/>
    <w:rsid w:val="00857378"/>
    <w:rsid w:val="00863681"/>
    <w:rsid w:val="00865877"/>
    <w:rsid w:val="00866211"/>
    <w:rsid w:val="008718BF"/>
    <w:rsid w:val="0087267F"/>
    <w:rsid w:val="00876C93"/>
    <w:rsid w:val="00881F93"/>
    <w:rsid w:val="00882322"/>
    <w:rsid w:val="00884AE7"/>
    <w:rsid w:val="00885DC2"/>
    <w:rsid w:val="008909CF"/>
    <w:rsid w:val="008914A8"/>
    <w:rsid w:val="00893D05"/>
    <w:rsid w:val="00895BB4"/>
    <w:rsid w:val="008A0950"/>
    <w:rsid w:val="008A0F2F"/>
    <w:rsid w:val="008A198D"/>
    <w:rsid w:val="008A1A25"/>
    <w:rsid w:val="008A4E36"/>
    <w:rsid w:val="008A56D4"/>
    <w:rsid w:val="008A6493"/>
    <w:rsid w:val="008A69C5"/>
    <w:rsid w:val="008B170E"/>
    <w:rsid w:val="008B284D"/>
    <w:rsid w:val="008B4E6A"/>
    <w:rsid w:val="008B5496"/>
    <w:rsid w:val="008C0397"/>
    <w:rsid w:val="008C517C"/>
    <w:rsid w:val="008C6FB7"/>
    <w:rsid w:val="008D223E"/>
    <w:rsid w:val="008D292E"/>
    <w:rsid w:val="008D5F4E"/>
    <w:rsid w:val="008E0FAD"/>
    <w:rsid w:val="008E1C5A"/>
    <w:rsid w:val="008E4319"/>
    <w:rsid w:val="008E54E4"/>
    <w:rsid w:val="008E5812"/>
    <w:rsid w:val="008E72CA"/>
    <w:rsid w:val="008F1C85"/>
    <w:rsid w:val="008F1E05"/>
    <w:rsid w:val="008F2425"/>
    <w:rsid w:val="008F2CE4"/>
    <w:rsid w:val="008F2D8F"/>
    <w:rsid w:val="008F6273"/>
    <w:rsid w:val="008F6333"/>
    <w:rsid w:val="008F6DEC"/>
    <w:rsid w:val="008F7AB6"/>
    <w:rsid w:val="0090326A"/>
    <w:rsid w:val="00904BC5"/>
    <w:rsid w:val="0090577B"/>
    <w:rsid w:val="009068A8"/>
    <w:rsid w:val="00906C9F"/>
    <w:rsid w:val="00906E96"/>
    <w:rsid w:val="00910D2A"/>
    <w:rsid w:val="00914827"/>
    <w:rsid w:val="00915225"/>
    <w:rsid w:val="0091716E"/>
    <w:rsid w:val="00924E25"/>
    <w:rsid w:val="00924FD8"/>
    <w:rsid w:val="0092663D"/>
    <w:rsid w:val="0092682C"/>
    <w:rsid w:val="009270B1"/>
    <w:rsid w:val="009334BF"/>
    <w:rsid w:val="00934C5B"/>
    <w:rsid w:val="0094478E"/>
    <w:rsid w:val="00950FD9"/>
    <w:rsid w:val="00964E93"/>
    <w:rsid w:val="0096577C"/>
    <w:rsid w:val="00967689"/>
    <w:rsid w:val="00970F13"/>
    <w:rsid w:val="009712A1"/>
    <w:rsid w:val="009723C7"/>
    <w:rsid w:val="009731F0"/>
    <w:rsid w:val="0097336D"/>
    <w:rsid w:val="009748FE"/>
    <w:rsid w:val="0097703F"/>
    <w:rsid w:val="00980083"/>
    <w:rsid w:val="00981F0A"/>
    <w:rsid w:val="00993995"/>
    <w:rsid w:val="0099434D"/>
    <w:rsid w:val="009946E2"/>
    <w:rsid w:val="009A2671"/>
    <w:rsid w:val="009A267A"/>
    <w:rsid w:val="009A26F6"/>
    <w:rsid w:val="009A39B6"/>
    <w:rsid w:val="009A4993"/>
    <w:rsid w:val="009B0B88"/>
    <w:rsid w:val="009B2956"/>
    <w:rsid w:val="009B3D37"/>
    <w:rsid w:val="009B4E27"/>
    <w:rsid w:val="009C0266"/>
    <w:rsid w:val="009C3804"/>
    <w:rsid w:val="009C7126"/>
    <w:rsid w:val="009D188B"/>
    <w:rsid w:val="009D213C"/>
    <w:rsid w:val="009D3078"/>
    <w:rsid w:val="009D739C"/>
    <w:rsid w:val="009D744F"/>
    <w:rsid w:val="009E0457"/>
    <w:rsid w:val="009E3ED5"/>
    <w:rsid w:val="009E4DAF"/>
    <w:rsid w:val="009E5FCD"/>
    <w:rsid w:val="009F0D62"/>
    <w:rsid w:val="009F3D56"/>
    <w:rsid w:val="00A0165E"/>
    <w:rsid w:val="00A03930"/>
    <w:rsid w:val="00A15177"/>
    <w:rsid w:val="00A1545B"/>
    <w:rsid w:val="00A16F16"/>
    <w:rsid w:val="00A2021E"/>
    <w:rsid w:val="00A20A18"/>
    <w:rsid w:val="00A215D0"/>
    <w:rsid w:val="00A25BD2"/>
    <w:rsid w:val="00A26835"/>
    <w:rsid w:val="00A27ADA"/>
    <w:rsid w:val="00A31706"/>
    <w:rsid w:val="00A32C0E"/>
    <w:rsid w:val="00A34016"/>
    <w:rsid w:val="00A35861"/>
    <w:rsid w:val="00A44BFB"/>
    <w:rsid w:val="00A45250"/>
    <w:rsid w:val="00A54514"/>
    <w:rsid w:val="00A5462D"/>
    <w:rsid w:val="00A54CBB"/>
    <w:rsid w:val="00A55957"/>
    <w:rsid w:val="00A65B73"/>
    <w:rsid w:val="00A6619E"/>
    <w:rsid w:val="00A663AA"/>
    <w:rsid w:val="00A67E07"/>
    <w:rsid w:val="00A706A9"/>
    <w:rsid w:val="00A7102B"/>
    <w:rsid w:val="00A712DF"/>
    <w:rsid w:val="00A74911"/>
    <w:rsid w:val="00A769A1"/>
    <w:rsid w:val="00A77F36"/>
    <w:rsid w:val="00A83D3E"/>
    <w:rsid w:val="00A847F2"/>
    <w:rsid w:val="00A86872"/>
    <w:rsid w:val="00A952C8"/>
    <w:rsid w:val="00AA2E70"/>
    <w:rsid w:val="00AA6C5C"/>
    <w:rsid w:val="00AA7C43"/>
    <w:rsid w:val="00AB100F"/>
    <w:rsid w:val="00AB2034"/>
    <w:rsid w:val="00AB282C"/>
    <w:rsid w:val="00AB2A9C"/>
    <w:rsid w:val="00AB2BD8"/>
    <w:rsid w:val="00AB560D"/>
    <w:rsid w:val="00AB5FA8"/>
    <w:rsid w:val="00AC0638"/>
    <w:rsid w:val="00AC15FF"/>
    <w:rsid w:val="00AC2CA3"/>
    <w:rsid w:val="00AC3F7E"/>
    <w:rsid w:val="00AC4F21"/>
    <w:rsid w:val="00AC64F9"/>
    <w:rsid w:val="00AD27BC"/>
    <w:rsid w:val="00AD33A2"/>
    <w:rsid w:val="00AD5D66"/>
    <w:rsid w:val="00AD6EEB"/>
    <w:rsid w:val="00AE057D"/>
    <w:rsid w:val="00AE0F18"/>
    <w:rsid w:val="00AE3AE8"/>
    <w:rsid w:val="00AE4A73"/>
    <w:rsid w:val="00AE688F"/>
    <w:rsid w:val="00AE6DEA"/>
    <w:rsid w:val="00AE727B"/>
    <w:rsid w:val="00AE7D87"/>
    <w:rsid w:val="00AF28EE"/>
    <w:rsid w:val="00AF3F12"/>
    <w:rsid w:val="00AF5950"/>
    <w:rsid w:val="00AF5AD7"/>
    <w:rsid w:val="00AF7485"/>
    <w:rsid w:val="00B00F14"/>
    <w:rsid w:val="00B03AAA"/>
    <w:rsid w:val="00B06D93"/>
    <w:rsid w:val="00B07786"/>
    <w:rsid w:val="00B106B6"/>
    <w:rsid w:val="00B12450"/>
    <w:rsid w:val="00B14A4A"/>
    <w:rsid w:val="00B15606"/>
    <w:rsid w:val="00B22580"/>
    <w:rsid w:val="00B2782E"/>
    <w:rsid w:val="00B32451"/>
    <w:rsid w:val="00B404F0"/>
    <w:rsid w:val="00B40579"/>
    <w:rsid w:val="00B410C8"/>
    <w:rsid w:val="00B43973"/>
    <w:rsid w:val="00B518EE"/>
    <w:rsid w:val="00B54C78"/>
    <w:rsid w:val="00B57070"/>
    <w:rsid w:val="00B57E84"/>
    <w:rsid w:val="00B60871"/>
    <w:rsid w:val="00B65CC2"/>
    <w:rsid w:val="00B70142"/>
    <w:rsid w:val="00B71369"/>
    <w:rsid w:val="00B7141B"/>
    <w:rsid w:val="00B756D0"/>
    <w:rsid w:val="00B763E6"/>
    <w:rsid w:val="00B76947"/>
    <w:rsid w:val="00B814E4"/>
    <w:rsid w:val="00B83BE7"/>
    <w:rsid w:val="00B85449"/>
    <w:rsid w:val="00B85EA4"/>
    <w:rsid w:val="00B86BC2"/>
    <w:rsid w:val="00B917B4"/>
    <w:rsid w:val="00B94019"/>
    <w:rsid w:val="00BA0D1F"/>
    <w:rsid w:val="00BA1B3D"/>
    <w:rsid w:val="00BA1D42"/>
    <w:rsid w:val="00BA22CA"/>
    <w:rsid w:val="00BA4F98"/>
    <w:rsid w:val="00BA60B4"/>
    <w:rsid w:val="00BB1E8E"/>
    <w:rsid w:val="00BB7EE7"/>
    <w:rsid w:val="00BC11D0"/>
    <w:rsid w:val="00BC1972"/>
    <w:rsid w:val="00BC415F"/>
    <w:rsid w:val="00BC4BFC"/>
    <w:rsid w:val="00BC637C"/>
    <w:rsid w:val="00BC6B63"/>
    <w:rsid w:val="00BD499D"/>
    <w:rsid w:val="00BE032C"/>
    <w:rsid w:val="00BE03DC"/>
    <w:rsid w:val="00BE3A8D"/>
    <w:rsid w:val="00BE42E1"/>
    <w:rsid w:val="00BE4306"/>
    <w:rsid w:val="00BE5196"/>
    <w:rsid w:val="00BE5A26"/>
    <w:rsid w:val="00BE5D07"/>
    <w:rsid w:val="00BF2F20"/>
    <w:rsid w:val="00BF3B71"/>
    <w:rsid w:val="00C019EF"/>
    <w:rsid w:val="00C0240A"/>
    <w:rsid w:val="00C025E5"/>
    <w:rsid w:val="00C04761"/>
    <w:rsid w:val="00C050A8"/>
    <w:rsid w:val="00C05DEF"/>
    <w:rsid w:val="00C0605D"/>
    <w:rsid w:val="00C079D2"/>
    <w:rsid w:val="00C10007"/>
    <w:rsid w:val="00C106D4"/>
    <w:rsid w:val="00C10D89"/>
    <w:rsid w:val="00C1111F"/>
    <w:rsid w:val="00C14A3A"/>
    <w:rsid w:val="00C14BB2"/>
    <w:rsid w:val="00C14CFF"/>
    <w:rsid w:val="00C172BE"/>
    <w:rsid w:val="00C21914"/>
    <w:rsid w:val="00C243E3"/>
    <w:rsid w:val="00C252E3"/>
    <w:rsid w:val="00C26ED4"/>
    <w:rsid w:val="00C32F6D"/>
    <w:rsid w:val="00C33D2A"/>
    <w:rsid w:val="00C36DA9"/>
    <w:rsid w:val="00C429F9"/>
    <w:rsid w:val="00C43828"/>
    <w:rsid w:val="00C514DB"/>
    <w:rsid w:val="00C5314E"/>
    <w:rsid w:val="00C53AFE"/>
    <w:rsid w:val="00C5686E"/>
    <w:rsid w:val="00C56E75"/>
    <w:rsid w:val="00C6017B"/>
    <w:rsid w:val="00C63032"/>
    <w:rsid w:val="00C721A8"/>
    <w:rsid w:val="00C72211"/>
    <w:rsid w:val="00C75538"/>
    <w:rsid w:val="00C80260"/>
    <w:rsid w:val="00C806C6"/>
    <w:rsid w:val="00C8300E"/>
    <w:rsid w:val="00C842DF"/>
    <w:rsid w:val="00C84858"/>
    <w:rsid w:val="00C91F1A"/>
    <w:rsid w:val="00C929DF"/>
    <w:rsid w:val="00C94383"/>
    <w:rsid w:val="00C9496F"/>
    <w:rsid w:val="00C96D0B"/>
    <w:rsid w:val="00CA0A0D"/>
    <w:rsid w:val="00CA103C"/>
    <w:rsid w:val="00CA2248"/>
    <w:rsid w:val="00CA6563"/>
    <w:rsid w:val="00CB0232"/>
    <w:rsid w:val="00CB071C"/>
    <w:rsid w:val="00CB68CC"/>
    <w:rsid w:val="00CB7C5F"/>
    <w:rsid w:val="00CC111F"/>
    <w:rsid w:val="00CC4003"/>
    <w:rsid w:val="00CC5129"/>
    <w:rsid w:val="00CC77E0"/>
    <w:rsid w:val="00CD1A15"/>
    <w:rsid w:val="00CD2B87"/>
    <w:rsid w:val="00CD39DE"/>
    <w:rsid w:val="00CD4D57"/>
    <w:rsid w:val="00CE286A"/>
    <w:rsid w:val="00CE6422"/>
    <w:rsid w:val="00CE7C0B"/>
    <w:rsid w:val="00CF3FF1"/>
    <w:rsid w:val="00CF5434"/>
    <w:rsid w:val="00CF7617"/>
    <w:rsid w:val="00CF7F7B"/>
    <w:rsid w:val="00D009F1"/>
    <w:rsid w:val="00D04C39"/>
    <w:rsid w:val="00D04CF3"/>
    <w:rsid w:val="00D0664F"/>
    <w:rsid w:val="00D066B4"/>
    <w:rsid w:val="00D15209"/>
    <w:rsid w:val="00D16166"/>
    <w:rsid w:val="00D16872"/>
    <w:rsid w:val="00D16F66"/>
    <w:rsid w:val="00D22849"/>
    <w:rsid w:val="00D261D4"/>
    <w:rsid w:val="00D27F15"/>
    <w:rsid w:val="00D3184E"/>
    <w:rsid w:val="00D3577E"/>
    <w:rsid w:val="00D42AB5"/>
    <w:rsid w:val="00D563DC"/>
    <w:rsid w:val="00D564B3"/>
    <w:rsid w:val="00D56F09"/>
    <w:rsid w:val="00D56FD2"/>
    <w:rsid w:val="00D60672"/>
    <w:rsid w:val="00D62D6A"/>
    <w:rsid w:val="00D633F8"/>
    <w:rsid w:val="00D63454"/>
    <w:rsid w:val="00D63F59"/>
    <w:rsid w:val="00D66CE0"/>
    <w:rsid w:val="00D700EA"/>
    <w:rsid w:val="00D70665"/>
    <w:rsid w:val="00D72A81"/>
    <w:rsid w:val="00D751D1"/>
    <w:rsid w:val="00D7593E"/>
    <w:rsid w:val="00D75C21"/>
    <w:rsid w:val="00D76243"/>
    <w:rsid w:val="00D76675"/>
    <w:rsid w:val="00D77494"/>
    <w:rsid w:val="00D8498D"/>
    <w:rsid w:val="00D86120"/>
    <w:rsid w:val="00D86E96"/>
    <w:rsid w:val="00D87E47"/>
    <w:rsid w:val="00D90A74"/>
    <w:rsid w:val="00D91376"/>
    <w:rsid w:val="00D92DFD"/>
    <w:rsid w:val="00D96BF7"/>
    <w:rsid w:val="00D97137"/>
    <w:rsid w:val="00DA02B6"/>
    <w:rsid w:val="00DA2989"/>
    <w:rsid w:val="00DA3EE1"/>
    <w:rsid w:val="00DA55A4"/>
    <w:rsid w:val="00DA5AF5"/>
    <w:rsid w:val="00DA75DD"/>
    <w:rsid w:val="00DB1058"/>
    <w:rsid w:val="00DB3F35"/>
    <w:rsid w:val="00DC00DE"/>
    <w:rsid w:val="00DC3355"/>
    <w:rsid w:val="00DC4595"/>
    <w:rsid w:val="00DC50D1"/>
    <w:rsid w:val="00DC627E"/>
    <w:rsid w:val="00DC7000"/>
    <w:rsid w:val="00DC773D"/>
    <w:rsid w:val="00DD0F24"/>
    <w:rsid w:val="00DD3876"/>
    <w:rsid w:val="00DD3FA6"/>
    <w:rsid w:val="00DD4D13"/>
    <w:rsid w:val="00DD6A2E"/>
    <w:rsid w:val="00DE2B04"/>
    <w:rsid w:val="00DF07FB"/>
    <w:rsid w:val="00DF1974"/>
    <w:rsid w:val="00DF273D"/>
    <w:rsid w:val="00DF70E5"/>
    <w:rsid w:val="00DF7B8B"/>
    <w:rsid w:val="00E06475"/>
    <w:rsid w:val="00E06E1B"/>
    <w:rsid w:val="00E114FA"/>
    <w:rsid w:val="00E12EF8"/>
    <w:rsid w:val="00E169B9"/>
    <w:rsid w:val="00E22BD0"/>
    <w:rsid w:val="00E23848"/>
    <w:rsid w:val="00E258DE"/>
    <w:rsid w:val="00E26CCE"/>
    <w:rsid w:val="00E26CE0"/>
    <w:rsid w:val="00E312E3"/>
    <w:rsid w:val="00E34BD1"/>
    <w:rsid w:val="00E34C0A"/>
    <w:rsid w:val="00E37669"/>
    <w:rsid w:val="00E43F68"/>
    <w:rsid w:val="00E446E3"/>
    <w:rsid w:val="00E450C1"/>
    <w:rsid w:val="00E472E4"/>
    <w:rsid w:val="00E52BE0"/>
    <w:rsid w:val="00E52EA4"/>
    <w:rsid w:val="00E5400F"/>
    <w:rsid w:val="00E54ADA"/>
    <w:rsid w:val="00E65EB4"/>
    <w:rsid w:val="00E67178"/>
    <w:rsid w:val="00E70EAB"/>
    <w:rsid w:val="00E717BF"/>
    <w:rsid w:val="00E72230"/>
    <w:rsid w:val="00E743A2"/>
    <w:rsid w:val="00E80721"/>
    <w:rsid w:val="00E84CC6"/>
    <w:rsid w:val="00E85719"/>
    <w:rsid w:val="00E908F7"/>
    <w:rsid w:val="00E92409"/>
    <w:rsid w:val="00E95C48"/>
    <w:rsid w:val="00E973C8"/>
    <w:rsid w:val="00E97750"/>
    <w:rsid w:val="00EA257C"/>
    <w:rsid w:val="00EA2C5C"/>
    <w:rsid w:val="00EA517F"/>
    <w:rsid w:val="00EA54FD"/>
    <w:rsid w:val="00EA559F"/>
    <w:rsid w:val="00EB3BC8"/>
    <w:rsid w:val="00EB65E8"/>
    <w:rsid w:val="00EB6E8B"/>
    <w:rsid w:val="00EC019F"/>
    <w:rsid w:val="00EC0A49"/>
    <w:rsid w:val="00EC1535"/>
    <w:rsid w:val="00EC184C"/>
    <w:rsid w:val="00EC3B40"/>
    <w:rsid w:val="00EC3BE5"/>
    <w:rsid w:val="00EC7841"/>
    <w:rsid w:val="00ED052B"/>
    <w:rsid w:val="00ED06A5"/>
    <w:rsid w:val="00ED17CF"/>
    <w:rsid w:val="00ED1F8A"/>
    <w:rsid w:val="00ED2513"/>
    <w:rsid w:val="00ED53D4"/>
    <w:rsid w:val="00ED6CA8"/>
    <w:rsid w:val="00ED7C2F"/>
    <w:rsid w:val="00EE0F52"/>
    <w:rsid w:val="00EE4285"/>
    <w:rsid w:val="00EE5DF7"/>
    <w:rsid w:val="00EF13DD"/>
    <w:rsid w:val="00EF1717"/>
    <w:rsid w:val="00EF245B"/>
    <w:rsid w:val="00F0248D"/>
    <w:rsid w:val="00F03242"/>
    <w:rsid w:val="00F04F1A"/>
    <w:rsid w:val="00F07DCE"/>
    <w:rsid w:val="00F114D0"/>
    <w:rsid w:val="00F122BC"/>
    <w:rsid w:val="00F13F58"/>
    <w:rsid w:val="00F14B55"/>
    <w:rsid w:val="00F1503F"/>
    <w:rsid w:val="00F158B1"/>
    <w:rsid w:val="00F17DF1"/>
    <w:rsid w:val="00F210F2"/>
    <w:rsid w:val="00F216EE"/>
    <w:rsid w:val="00F23588"/>
    <w:rsid w:val="00F23C83"/>
    <w:rsid w:val="00F24F46"/>
    <w:rsid w:val="00F25E1E"/>
    <w:rsid w:val="00F27620"/>
    <w:rsid w:val="00F2795F"/>
    <w:rsid w:val="00F309C2"/>
    <w:rsid w:val="00F328A7"/>
    <w:rsid w:val="00F36824"/>
    <w:rsid w:val="00F37BAE"/>
    <w:rsid w:val="00F37C10"/>
    <w:rsid w:val="00F40511"/>
    <w:rsid w:val="00F42CE3"/>
    <w:rsid w:val="00F4438B"/>
    <w:rsid w:val="00F443FE"/>
    <w:rsid w:val="00F46A10"/>
    <w:rsid w:val="00F53ED1"/>
    <w:rsid w:val="00F61206"/>
    <w:rsid w:val="00F61674"/>
    <w:rsid w:val="00F61896"/>
    <w:rsid w:val="00F62C81"/>
    <w:rsid w:val="00F66B99"/>
    <w:rsid w:val="00F728E7"/>
    <w:rsid w:val="00F73A35"/>
    <w:rsid w:val="00F7459C"/>
    <w:rsid w:val="00F74DB2"/>
    <w:rsid w:val="00F8009A"/>
    <w:rsid w:val="00F82208"/>
    <w:rsid w:val="00F82847"/>
    <w:rsid w:val="00F83C3A"/>
    <w:rsid w:val="00F861C2"/>
    <w:rsid w:val="00F9015C"/>
    <w:rsid w:val="00F9315F"/>
    <w:rsid w:val="00F94708"/>
    <w:rsid w:val="00F954F8"/>
    <w:rsid w:val="00F96CE9"/>
    <w:rsid w:val="00FA0033"/>
    <w:rsid w:val="00FA07CE"/>
    <w:rsid w:val="00FA234B"/>
    <w:rsid w:val="00FA5737"/>
    <w:rsid w:val="00FB335E"/>
    <w:rsid w:val="00FB4A03"/>
    <w:rsid w:val="00FB5806"/>
    <w:rsid w:val="00FB60A8"/>
    <w:rsid w:val="00FC11C5"/>
    <w:rsid w:val="00FC13AB"/>
    <w:rsid w:val="00FC28AB"/>
    <w:rsid w:val="00FC42A5"/>
    <w:rsid w:val="00FC49B6"/>
    <w:rsid w:val="00FC4AC4"/>
    <w:rsid w:val="00FC59C0"/>
    <w:rsid w:val="00FC78E9"/>
    <w:rsid w:val="00FD1EEF"/>
    <w:rsid w:val="00FD38DC"/>
    <w:rsid w:val="00FD464B"/>
    <w:rsid w:val="00FE162A"/>
    <w:rsid w:val="00FE1D27"/>
    <w:rsid w:val="00FE20EB"/>
    <w:rsid w:val="00FE41B2"/>
    <w:rsid w:val="00FE7461"/>
    <w:rsid w:val="00FF4212"/>
    <w:rsid w:val="00FF6294"/>
    <w:rsid w:val="00FF6918"/>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6E1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Block Text" w:uiPriority="99"/>
    <w:lsdException w:name="Hyperlink" w:uiPriority="99"/>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1D07"/>
    <w:rPr>
      <w:rFonts w:ascii="Hudson" w:hAnsi="Hudson"/>
      <w:szCs w:val="24"/>
      <w:lang w:eastAsia="en-US"/>
    </w:rPr>
  </w:style>
  <w:style w:type="paragraph" w:styleId="Heading1">
    <w:name w:val="heading 1"/>
    <w:basedOn w:val="Normal"/>
    <w:next w:val="Normal"/>
    <w:link w:val="Heading1Char"/>
    <w:qFormat/>
    <w:rsid w:val="00CF5434"/>
    <w:pPr>
      <w:keepNext/>
      <w:numPr>
        <w:numId w:val="2"/>
      </w:numPr>
      <w:tabs>
        <w:tab w:val="right" w:pos="8789"/>
        <w:tab w:val="right" w:pos="8930"/>
      </w:tabs>
      <w:ind w:left="360"/>
      <w:outlineLvl w:val="0"/>
    </w:pPr>
    <w:rPr>
      <w:b/>
      <w:sz w:val="28"/>
      <w:szCs w:val="20"/>
    </w:rPr>
  </w:style>
  <w:style w:type="paragraph" w:styleId="Heading2">
    <w:name w:val="heading 2"/>
    <w:basedOn w:val="Normal"/>
    <w:next w:val="Normal"/>
    <w:link w:val="Heading2Char"/>
    <w:qFormat/>
    <w:rsid w:val="00CF5434"/>
    <w:pPr>
      <w:keepNext/>
      <w:numPr>
        <w:ilvl w:val="1"/>
        <w:numId w:val="2"/>
      </w:numPr>
      <w:spacing w:before="240"/>
      <w:ind w:left="0"/>
      <w:outlineLvl w:val="1"/>
    </w:pPr>
    <w:rPr>
      <w:rFonts w:ascii="Arial" w:hAnsi="Arial"/>
      <w:b/>
      <w:bCs/>
      <w:iCs/>
      <w:sz w:val="26"/>
      <w:szCs w:val="28"/>
    </w:rPr>
  </w:style>
  <w:style w:type="paragraph" w:styleId="Heading3">
    <w:name w:val="heading 3"/>
    <w:basedOn w:val="Normal"/>
    <w:next w:val="Normal"/>
    <w:link w:val="Heading3Char"/>
    <w:qFormat/>
    <w:rsid w:val="008F6333"/>
    <w:pPr>
      <w:keepNext/>
      <w:numPr>
        <w:ilvl w:val="2"/>
        <w:numId w:val="2"/>
      </w:numPr>
      <w:spacing w:before="240" w:after="60"/>
      <w:ind w:left="0"/>
      <w:outlineLvl w:val="2"/>
    </w:pPr>
    <w:rPr>
      <w:rFonts w:ascii="Arial" w:hAnsi="Arial"/>
      <w:b/>
      <w:bCs/>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BB7EE7"/>
    <w:rPr>
      <w:rFonts w:ascii="Hudson" w:hAnsi="Hudson"/>
      <w:color w:val="3366FF"/>
      <w:sz w:val="20"/>
      <w:u w:val="single"/>
    </w:rPr>
  </w:style>
  <w:style w:type="paragraph" w:styleId="Header">
    <w:name w:val="header"/>
    <w:basedOn w:val="Normal"/>
    <w:rsid w:val="000664B3"/>
    <w:pPr>
      <w:tabs>
        <w:tab w:val="center" w:pos="4153"/>
        <w:tab w:val="right" w:pos="8306"/>
      </w:tabs>
    </w:pPr>
  </w:style>
  <w:style w:type="paragraph" w:styleId="Footer">
    <w:name w:val="footer"/>
    <w:basedOn w:val="Normal"/>
    <w:link w:val="FooterChar"/>
    <w:rsid w:val="000664B3"/>
    <w:pPr>
      <w:tabs>
        <w:tab w:val="center" w:pos="4153"/>
        <w:tab w:val="right" w:pos="8306"/>
      </w:tabs>
    </w:pPr>
  </w:style>
  <w:style w:type="paragraph" w:styleId="BodyTextIndent">
    <w:name w:val="Body Text Indent"/>
    <w:basedOn w:val="Normal"/>
    <w:link w:val="BodyTextIndentChar"/>
    <w:autoRedefine/>
    <w:rsid w:val="00617725"/>
    <w:pPr>
      <w:jc w:val="right"/>
    </w:pPr>
    <w:rPr>
      <w:i/>
      <w:szCs w:val="20"/>
      <w:lang w:val="en-US"/>
    </w:rPr>
  </w:style>
  <w:style w:type="character" w:styleId="PageNumber">
    <w:name w:val="page number"/>
    <w:rsid w:val="00A20A18"/>
    <w:rPr>
      <w:rFonts w:ascii="Hudson" w:hAnsi="Hudson"/>
      <w:sz w:val="20"/>
    </w:rPr>
  </w:style>
  <w:style w:type="paragraph" w:customStyle="1" w:styleId="StyleItalic">
    <w:name w:val="Style Italic"/>
    <w:basedOn w:val="Normal"/>
    <w:next w:val="Normal"/>
    <w:rsid w:val="00771BEE"/>
    <w:rPr>
      <w:i/>
    </w:rPr>
  </w:style>
  <w:style w:type="table" w:styleId="TableGrid">
    <w:name w:val="Table Grid"/>
    <w:basedOn w:val="TableNormal"/>
    <w:uiPriority w:val="59"/>
    <w:rsid w:val="00BB7EE7"/>
    <w:rPr>
      <w:rFonts w:ascii="Hudson" w:hAnsi="Hudso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tabel">
    <w:name w:val="pr_tabel"/>
    <w:basedOn w:val="TableNormal"/>
    <w:rsid w:val="00BB7EE7"/>
    <w:rPr>
      <w:rFonts w:ascii="Hudson" w:hAnsi="Hudson"/>
      <w:szCs w:val="22"/>
    </w:rPr>
    <w:tblPr>
      <w:tblStyleRowBandSize w:val="1"/>
      <w:tblBorders>
        <w:insideH w:val="single" w:sz="4" w:space="0" w:color="999999"/>
      </w:tblBorders>
    </w:tblPr>
    <w:tblStylePr w:type="firstRow">
      <w:rPr>
        <w:rFonts w:ascii="Calibri" w:hAnsi="Calibri"/>
        <w:b/>
        <w:sz w:val="20"/>
      </w:rPr>
      <w:tblPr/>
      <w:tcPr>
        <w:shd w:val="clear" w:color="auto" w:fill="D9D9D9"/>
      </w:tcPr>
    </w:tblStylePr>
  </w:style>
  <w:style w:type="numbering" w:customStyle="1" w:styleId="StyleBulleted">
    <w:name w:val="Style Bulleted"/>
    <w:basedOn w:val="NoList"/>
    <w:rsid w:val="002501DF"/>
    <w:pPr>
      <w:numPr>
        <w:numId w:val="1"/>
      </w:numPr>
    </w:pPr>
  </w:style>
  <w:style w:type="character" w:styleId="FollowedHyperlink">
    <w:name w:val="FollowedHyperlink"/>
    <w:rsid w:val="00BB7EE7"/>
    <w:rPr>
      <w:rFonts w:ascii="Hudson" w:hAnsi="Hudson"/>
      <w:color w:val="800080"/>
      <w:sz w:val="20"/>
      <w:u w:val="single"/>
    </w:rPr>
  </w:style>
  <w:style w:type="paragraph" w:styleId="NormalWeb">
    <w:name w:val="Normal (Web)"/>
    <w:basedOn w:val="Normal"/>
    <w:uiPriority w:val="99"/>
    <w:rsid w:val="00BB7EE7"/>
  </w:style>
  <w:style w:type="paragraph" w:styleId="FootnoteText">
    <w:name w:val="footnote text"/>
    <w:basedOn w:val="Normal"/>
    <w:semiHidden/>
    <w:rsid w:val="00E34BD1"/>
    <w:rPr>
      <w:szCs w:val="20"/>
    </w:rPr>
  </w:style>
  <w:style w:type="character" w:styleId="FootnoteReference">
    <w:name w:val="footnote reference"/>
    <w:semiHidden/>
    <w:rsid w:val="00E34BD1"/>
    <w:rPr>
      <w:vertAlign w:val="superscript"/>
    </w:rPr>
  </w:style>
  <w:style w:type="character" w:customStyle="1" w:styleId="normal1">
    <w:name w:val="normal1"/>
    <w:rsid w:val="00052749"/>
    <w:rPr>
      <w:rFonts w:ascii="Verdana" w:hAnsi="Verdana" w:hint="default"/>
      <w:b w:val="0"/>
      <w:bCs w:val="0"/>
      <w:i w:val="0"/>
      <w:iCs w:val="0"/>
      <w:color w:val="333333"/>
      <w:sz w:val="22"/>
      <w:szCs w:val="22"/>
    </w:rPr>
  </w:style>
  <w:style w:type="paragraph" w:styleId="BalloonText">
    <w:name w:val="Balloon Text"/>
    <w:basedOn w:val="Normal"/>
    <w:link w:val="BalloonTextChar"/>
    <w:rsid w:val="00354334"/>
    <w:rPr>
      <w:rFonts w:ascii="Tahoma" w:hAnsi="Tahoma"/>
      <w:sz w:val="16"/>
      <w:szCs w:val="16"/>
    </w:rPr>
  </w:style>
  <w:style w:type="character" w:customStyle="1" w:styleId="BalloonTextChar">
    <w:name w:val="Balloon Text Char"/>
    <w:link w:val="BalloonText"/>
    <w:rsid w:val="00354334"/>
    <w:rPr>
      <w:rFonts w:ascii="Tahoma" w:hAnsi="Tahoma" w:cs="Tahoma"/>
      <w:sz w:val="16"/>
      <w:szCs w:val="16"/>
      <w:lang w:eastAsia="en-US"/>
    </w:rPr>
  </w:style>
  <w:style w:type="character" w:styleId="Strong">
    <w:name w:val="Strong"/>
    <w:uiPriority w:val="22"/>
    <w:qFormat/>
    <w:rsid w:val="008F6DEC"/>
    <w:rPr>
      <w:b/>
      <w:bCs/>
    </w:rPr>
  </w:style>
  <w:style w:type="paragraph" w:styleId="Title">
    <w:name w:val="Title"/>
    <w:basedOn w:val="Normal"/>
    <w:next w:val="Normal"/>
    <w:link w:val="TitleChar"/>
    <w:qFormat/>
    <w:rsid w:val="008F6DEC"/>
    <w:pPr>
      <w:spacing w:before="240" w:after="60"/>
      <w:jc w:val="center"/>
      <w:outlineLvl w:val="0"/>
    </w:pPr>
    <w:rPr>
      <w:rFonts w:ascii="Cambria" w:hAnsi="Cambria"/>
      <w:b/>
      <w:bCs/>
      <w:kern w:val="28"/>
      <w:sz w:val="32"/>
      <w:szCs w:val="32"/>
    </w:rPr>
  </w:style>
  <w:style w:type="character" w:customStyle="1" w:styleId="TitleChar">
    <w:name w:val="Title Char"/>
    <w:link w:val="Title"/>
    <w:rsid w:val="008F6DEC"/>
    <w:rPr>
      <w:rFonts w:ascii="Cambria" w:eastAsia="Times New Roman" w:hAnsi="Cambria" w:cs="Times New Roman"/>
      <w:b/>
      <w:bCs/>
      <w:kern w:val="28"/>
      <w:sz w:val="32"/>
      <w:szCs w:val="32"/>
      <w:lang w:eastAsia="en-US"/>
    </w:rPr>
  </w:style>
  <w:style w:type="character" w:styleId="CommentReference">
    <w:name w:val="annotation reference"/>
    <w:rsid w:val="005628DE"/>
    <w:rPr>
      <w:sz w:val="16"/>
      <w:szCs w:val="16"/>
    </w:rPr>
  </w:style>
  <w:style w:type="paragraph" w:styleId="CommentText">
    <w:name w:val="annotation text"/>
    <w:basedOn w:val="Normal"/>
    <w:link w:val="CommentTextChar"/>
    <w:rsid w:val="005628DE"/>
    <w:rPr>
      <w:szCs w:val="20"/>
    </w:rPr>
  </w:style>
  <w:style w:type="character" w:customStyle="1" w:styleId="CommentTextChar">
    <w:name w:val="Comment Text Char"/>
    <w:link w:val="CommentText"/>
    <w:rsid w:val="005628DE"/>
    <w:rPr>
      <w:rFonts w:ascii="Hudson" w:hAnsi="Hudson"/>
      <w:lang w:eastAsia="en-US"/>
    </w:rPr>
  </w:style>
  <w:style w:type="paragraph" w:styleId="CommentSubject">
    <w:name w:val="annotation subject"/>
    <w:basedOn w:val="CommentText"/>
    <w:next w:val="CommentText"/>
    <w:link w:val="CommentSubjectChar"/>
    <w:rsid w:val="005628DE"/>
    <w:rPr>
      <w:b/>
      <w:bCs/>
    </w:rPr>
  </w:style>
  <w:style w:type="character" w:customStyle="1" w:styleId="CommentSubjectChar">
    <w:name w:val="Comment Subject Char"/>
    <w:link w:val="CommentSubject"/>
    <w:rsid w:val="005628DE"/>
    <w:rPr>
      <w:rFonts w:ascii="Hudson" w:hAnsi="Hudson"/>
      <w:b/>
      <w:bCs/>
      <w:lang w:eastAsia="en-US"/>
    </w:rPr>
  </w:style>
  <w:style w:type="paragraph" w:customStyle="1" w:styleId="Normalvet">
    <w:name w:val="Normal vet"/>
    <w:basedOn w:val="Normal"/>
    <w:next w:val="Normal"/>
    <w:rsid w:val="00F24F46"/>
    <w:pPr>
      <w:overflowPunct w:val="0"/>
      <w:autoSpaceDE w:val="0"/>
      <w:autoSpaceDN w:val="0"/>
      <w:adjustRightInd w:val="0"/>
      <w:spacing w:before="60" w:after="60"/>
      <w:textAlignment w:val="baseline"/>
    </w:pPr>
    <w:rPr>
      <w:rFonts w:ascii="Arial" w:hAnsi="Arial" w:cs="Arial"/>
      <w:b/>
      <w:bCs/>
      <w:color w:val="000000"/>
      <w:sz w:val="18"/>
      <w:szCs w:val="20"/>
      <w:lang w:eastAsia="nl-NL"/>
    </w:rPr>
  </w:style>
  <w:style w:type="paragraph" w:customStyle="1" w:styleId="normalbullet1">
    <w:name w:val="normal bullet1"/>
    <w:basedOn w:val="Normal"/>
    <w:rsid w:val="00F24F46"/>
    <w:pPr>
      <w:numPr>
        <w:numId w:val="4"/>
      </w:numPr>
      <w:overflowPunct w:val="0"/>
      <w:autoSpaceDE w:val="0"/>
      <w:autoSpaceDN w:val="0"/>
      <w:adjustRightInd w:val="0"/>
      <w:spacing w:after="60"/>
      <w:textAlignment w:val="baseline"/>
    </w:pPr>
    <w:rPr>
      <w:rFonts w:ascii="Arial" w:hAnsi="Arial" w:cs="Arial"/>
      <w:color w:val="000000"/>
      <w:sz w:val="18"/>
      <w:szCs w:val="20"/>
      <w:lang w:eastAsia="nl-NL"/>
    </w:rPr>
  </w:style>
  <w:style w:type="paragraph" w:customStyle="1" w:styleId="Normal8ptvet">
    <w:name w:val="Normal 8pt vet"/>
    <w:basedOn w:val="Normal"/>
    <w:rsid w:val="00F24F46"/>
    <w:pPr>
      <w:numPr>
        <w:ilvl w:val="1"/>
        <w:numId w:val="4"/>
      </w:numPr>
      <w:tabs>
        <w:tab w:val="clear" w:pos="732"/>
      </w:tabs>
      <w:overflowPunct w:val="0"/>
      <w:autoSpaceDE w:val="0"/>
      <w:autoSpaceDN w:val="0"/>
      <w:adjustRightInd w:val="0"/>
      <w:spacing w:before="20" w:after="20"/>
      <w:ind w:left="0" w:firstLine="0"/>
      <w:textAlignment w:val="baseline"/>
    </w:pPr>
    <w:rPr>
      <w:rFonts w:ascii="Arial" w:hAnsi="Arial"/>
      <w:b/>
      <w:color w:val="000000"/>
      <w:sz w:val="16"/>
      <w:szCs w:val="20"/>
      <w:lang w:eastAsia="nl-NL"/>
    </w:rPr>
  </w:style>
  <w:style w:type="paragraph" w:styleId="PlainText">
    <w:name w:val="Plain Text"/>
    <w:basedOn w:val="Normal"/>
    <w:link w:val="PlainTextChar"/>
    <w:uiPriority w:val="99"/>
    <w:unhideWhenUsed/>
    <w:rsid w:val="007B5DAC"/>
    <w:rPr>
      <w:rFonts w:ascii="Consolas" w:eastAsia="Calibri" w:hAnsi="Consolas"/>
      <w:sz w:val="21"/>
      <w:szCs w:val="21"/>
    </w:rPr>
  </w:style>
  <w:style w:type="character" w:customStyle="1" w:styleId="PlainTextChar">
    <w:name w:val="Plain Text Char"/>
    <w:link w:val="PlainText"/>
    <w:uiPriority w:val="99"/>
    <w:rsid w:val="007B5DAC"/>
    <w:rPr>
      <w:rFonts w:ascii="Consolas" w:eastAsia="Calibri" w:hAnsi="Consolas" w:cs="Times New Roman"/>
      <w:sz w:val="21"/>
      <w:szCs w:val="21"/>
      <w:lang w:eastAsia="en-US"/>
    </w:rPr>
  </w:style>
  <w:style w:type="paragraph" w:customStyle="1" w:styleId="Default">
    <w:name w:val="Default"/>
    <w:rsid w:val="00342973"/>
    <w:pPr>
      <w:autoSpaceDE w:val="0"/>
      <w:autoSpaceDN w:val="0"/>
      <w:adjustRightInd w:val="0"/>
    </w:pPr>
    <w:rPr>
      <w:rFonts w:ascii="Hudson" w:hAnsi="Hudson" w:cs="Hudson"/>
      <w:color w:val="000000"/>
      <w:sz w:val="24"/>
      <w:szCs w:val="24"/>
    </w:rPr>
  </w:style>
  <w:style w:type="paragraph" w:customStyle="1" w:styleId="Heading">
    <w:name w:val="Heading"/>
    <w:basedOn w:val="Default"/>
    <w:next w:val="Default"/>
    <w:uiPriority w:val="99"/>
    <w:rsid w:val="00342973"/>
    <w:rPr>
      <w:rFonts w:cs="Times New Roman"/>
      <w:color w:val="auto"/>
    </w:rPr>
  </w:style>
  <w:style w:type="paragraph" w:styleId="BlockText">
    <w:name w:val="Block Text"/>
    <w:basedOn w:val="Default"/>
    <w:next w:val="Default"/>
    <w:uiPriority w:val="99"/>
    <w:rsid w:val="00342973"/>
    <w:rPr>
      <w:rFonts w:cs="Times New Roman"/>
      <w:color w:val="auto"/>
    </w:rPr>
  </w:style>
  <w:style w:type="paragraph" w:styleId="BodyTextIndent2">
    <w:name w:val="Body Text Indent 2"/>
    <w:basedOn w:val="Normal"/>
    <w:link w:val="BodyTextIndent2Char"/>
    <w:rsid w:val="006E1330"/>
    <w:pPr>
      <w:spacing w:after="120" w:line="480" w:lineRule="auto"/>
      <w:ind w:left="360"/>
    </w:pPr>
  </w:style>
  <w:style w:type="character" w:customStyle="1" w:styleId="BodyTextIndent2Char">
    <w:name w:val="Body Text Indent 2 Char"/>
    <w:link w:val="BodyTextIndent2"/>
    <w:rsid w:val="006E1330"/>
    <w:rPr>
      <w:rFonts w:ascii="Hudson" w:hAnsi="Hudson"/>
      <w:szCs w:val="24"/>
      <w:lang w:eastAsia="en-US"/>
    </w:rPr>
  </w:style>
  <w:style w:type="character" w:customStyle="1" w:styleId="Heading2Char">
    <w:name w:val="Heading 2 Char"/>
    <w:link w:val="Heading2"/>
    <w:rsid w:val="00857378"/>
    <w:rPr>
      <w:rFonts w:ascii="Arial" w:hAnsi="Arial"/>
      <w:b/>
      <w:bCs/>
      <w:iCs/>
      <w:sz w:val="26"/>
      <w:szCs w:val="28"/>
      <w:lang w:eastAsia="en-US"/>
    </w:rPr>
  </w:style>
  <w:style w:type="character" w:customStyle="1" w:styleId="Heading3Char">
    <w:name w:val="Heading 3 Char"/>
    <w:link w:val="Heading3"/>
    <w:rsid w:val="00F17DF1"/>
    <w:rPr>
      <w:rFonts w:ascii="Arial" w:hAnsi="Arial"/>
      <w:b/>
      <w:bCs/>
      <w:sz w:val="22"/>
      <w:szCs w:val="26"/>
      <w:lang w:eastAsia="en-US"/>
    </w:rPr>
  </w:style>
  <w:style w:type="character" w:customStyle="1" w:styleId="Heading1Char">
    <w:name w:val="Heading 1 Char"/>
    <w:link w:val="Heading1"/>
    <w:rsid w:val="002512F6"/>
    <w:rPr>
      <w:rFonts w:ascii="Hudson" w:hAnsi="Hudson"/>
      <w:b/>
      <w:sz w:val="28"/>
      <w:lang w:eastAsia="en-US"/>
    </w:rPr>
  </w:style>
  <w:style w:type="character" w:customStyle="1" w:styleId="FooterChar">
    <w:name w:val="Footer Char"/>
    <w:link w:val="Footer"/>
    <w:rsid w:val="00CD2B87"/>
    <w:rPr>
      <w:rFonts w:ascii="Hudson" w:hAnsi="Hudson"/>
      <w:szCs w:val="24"/>
      <w:lang w:eastAsia="en-US"/>
    </w:rPr>
  </w:style>
  <w:style w:type="paragraph" w:styleId="ListParagraph">
    <w:name w:val="List Paragraph"/>
    <w:basedOn w:val="Normal"/>
    <w:uiPriority w:val="34"/>
    <w:qFormat/>
    <w:rsid w:val="00CE6422"/>
    <w:pPr>
      <w:ind w:left="708"/>
    </w:pPr>
  </w:style>
  <w:style w:type="paragraph" w:customStyle="1" w:styleId="PrismaHoofdstukken">
    <w:name w:val="Prisma_Hoofdstukken"/>
    <w:basedOn w:val="Heading1"/>
    <w:link w:val="PrismaHoofdstukkenChar"/>
    <w:qFormat/>
    <w:rsid w:val="00572273"/>
    <w:pPr>
      <w:pageBreakBefore/>
      <w:numPr>
        <w:numId w:val="5"/>
      </w:numPr>
      <w:tabs>
        <w:tab w:val="left" w:pos="360"/>
      </w:tabs>
      <w:spacing w:after="360"/>
      <w:ind w:left="360"/>
    </w:pPr>
    <w:rPr>
      <w:b w:val="0"/>
      <w:caps/>
      <w:color w:val="002060"/>
      <w:sz w:val="24"/>
    </w:rPr>
  </w:style>
  <w:style w:type="paragraph" w:customStyle="1" w:styleId="Prismaparagrafen">
    <w:name w:val="Prisma_paragrafen"/>
    <w:basedOn w:val="Heading2"/>
    <w:link w:val="PrismaparagrafenChar"/>
    <w:autoRedefine/>
    <w:qFormat/>
    <w:rsid w:val="000102F0"/>
    <w:pPr>
      <w:numPr>
        <w:ilvl w:val="0"/>
        <w:numId w:val="0"/>
      </w:numPr>
      <w:spacing w:before="360"/>
    </w:pPr>
    <w:rPr>
      <w:rFonts w:ascii="Hudson" w:hAnsi="Hudson"/>
      <w:sz w:val="20"/>
      <w:szCs w:val="20"/>
    </w:rPr>
  </w:style>
  <w:style w:type="character" w:customStyle="1" w:styleId="PrismaHoofdstukkenChar">
    <w:name w:val="Prisma_Hoofdstukken Char"/>
    <w:link w:val="PrismaHoofdstukken"/>
    <w:rsid w:val="00572273"/>
    <w:rPr>
      <w:rFonts w:ascii="Hudson" w:hAnsi="Hudson"/>
      <w:caps/>
      <w:color w:val="002060"/>
      <w:sz w:val="24"/>
      <w:lang w:eastAsia="en-US"/>
    </w:rPr>
  </w:style>
  <w:style w:type="paragraph" w:customStyle="1" w:styleId="Prismatekst">
    <w:name w:val="Prisma_tekst"/>
    <w:basedOn w:val="Normal"/>
    <w:link w:val="PrismatekstChar"/>
    <w:qFormat/>
    <w:rsid w:val="005807A7"/>
    <w:rPr>
      <w:szCs w:val="20"/>
    </w:rPr>
  </w:style>
  <w:style w:type="character" w:customStyle="1" w:styleId="PrismaparagrafenChar">
    <w:name w:val="Prisma_paragrafen Char"/>
    <w:link w:val="Prismaparagrafen"/>
    <w:rsid w:val="000102F0"/>
    <w:rPr>
      <w:rFonts w:ascii="Hudson" w:hAnsi="Hudson"/>
      <w:b/>
      <w:bCs/>
      <w:iCs/>
      <w:lang w:eastAsia="en-US"/>
    </w:rPr>
  </w:style>
  <w:style w:type="paragraph" w:customStyle="1" w:styleId="Prismasubkop">
    <w:name w:val="Prisma_subkop"/>
    <w:basedOn w:val="Normal"/>
    <w:link w:val="PrismasubkopChar"/>
    <w:qFormat/>
    <w:rsid w:val="00537050"/>
    <w:rPr>
      <w:b/>
    </w:rPr>
  </w:style>
  <w:style w:type="character" w:customStyle="1" w:styleId="PrismatekstChar">
    <w:name w:val="Prisma_tekst Char"/>
    <w:link w:val="Prismatekst"/>
    <w:rsid w:val="005807A7"/>
    <w:rPr>
      <w:rFonts w:ascii="Hudson" w:hAnsi="Hudson"/>
      <w:lang w:eastAsia="en-US"/>
    </w:rPr>
  </w:style>
  <w:style w:type="paragraph" w:styleId="TOC1">
    <w:name w:val="toc 1"/>
    <w:basedOn w:val="Normal"/>
    <w:next w:val="Normal"/>
    <w:autoRedefine/>
    <w:uiPriority w:val="39"/>
    <w:rsid w:val="00537050"/>
    <w:pPr>
      <w:spacing w:before="120" w:after="120"/>
    </w:pPr>
    <w:rPr>
      <w:rFonts w:ascii="Calibri" w:hAnsi="Calibri" w:cs="Calibri"/>
      <w:b/>
      <w:bCs/>
      <w:caps/>
      <w:szCs w:val="20"/>
    </w:rPr>
  </w:style>
  <w:style w:type="character" w:customStyle="1" w:styleId="PrismasubkopChar">
    <w:name w:val="Prisma_subkop Char"/>
    <w:link w:val="Prismasubkop"/>
    <w:rsid w:val="00537050"/>
    <w:rPr>
      <w:rFonts w:ascii="Hudson" w:hAnsi="Hudson"/>
      <w:b/>
      <w:szCs w:val="24"/>
      <w:lang w:eastAsia="en-US"/>
    </w:rPr>
  </w:style>
  <w:style w:type="paragraph" w:styleId="TOC2">
    <w:name w:val="toc 2"/>
    <w:basedOn w:val="Normal"/>
    <w:next w:val="Normal"/>
    <w:autoRedefine/>
    <w:uiPriority w:val="39"/>
    <w:rsid w:val="00537050"/>
    <w:pPr>
      <w:ind w:left="200"/>
    </w:pPr>
    <w:rPr>
      <w:rFonts w:ascii="Calibri" w:hAnsi="Calibri" w:cs="Calibri"/>
      <w:smallCaps/>
      <w:szCs w:val="20"/>
    </w:rPr>
  </w:style>
  <w:style w:type="paragraph" w:styleId="TOC3">
    <w:name w:val="toc 3"/>
    <w:basedOn w:val="Normal"/>
    <w:next w:val="Normal"/>
    <w:autoRedefine/>
    <w:rsid w:val="00537050"/>
    <w:pPr>
      <w:ind w:left="400"/>
    </w:pPr>
    <w:rPr>
      <w:rFonts w:ascii="Calibri" w:hAnsi="Calibri" w:cs="Calibri"/>
      <w:i/>
      <w:iCs/>
      <w:szCs w:val="20"/>
    </w:rPr>
  </w:style>
  <w:style w:type="paragraph" w:styleId="TOC4">
    <w:name w:val="toc 4"/>
    <w:basedOn w:val="Normal"/>
    <w:next w:val="Normal"/>
    <w:autoRedefine/>
    <w:rsid w:val="00537050"/>
    <w:pPr>
      <w:ind w:left="600"/>
    </w:pPr>
    <w:rPr>
      <w:rFonts w:ascii="Calibri" w:hAnsi="Calibri" w:cs="Calibri"/>
      <w:sz w:val="18"/>
      <w:szCs w:val="18"/>
    </w:rPr>
  </w:style>
  <w:style w:type="paragraph" w:styleId="TOC5">
    <w:name w:val="toc 5"/>
    <w:basedOn w:val="Normal"/>
    <w:next w:val="Normal"/>
    <w:autoRedefine/>
    <w:rsid w:val="00537050"/>
    <w:pPr>
      <w:ind w:left="800"/>
    </w:pPr>
    <w:rPr>
      <w:rFonts w:ascii="Calibri" w:hAnsi="Calibri" w:cs="Calibri"/>
      <w:sz w:val="18"/>
      <w:szCs w:val="18"/>
    </w:rPr>
  </w:style>
  <w:style w:type="paragraph" w:styleId="TOC6">
    <w:name w:val="toc 6"/>
    <w:basedOn w:val="Normal"/>
    <w:next w:val="Normal"/>
    <w:autoRedefine/>
    <w:rsid w:val="00537050"/>
    <w:pPr>
      <w:ind w:left="1000"/>
    </w:pPr>
    <w:rPr>
      <w:rFonts w:ascii="Calibri" w:hAnsi="Calibri" w:cs="Calibri"/>
      <w:sz w:val="18"/>
      <w:szCs w:val="18"/>
    </w:rPr>
  </w:style>
  <w:style w:type="paragraph" w:styleId="TOC7">
    <w:name w:val="toc 7"/>
    <w:basedOn w:val="Normal"/>
    <w:next w:val="Normal"/>
    <w:autoRedefine/>
    <w:rsid w:val="00537050"/>
    <w:pPr>
      <w:ind w:left="1200"/>
    </w:pPr>
    <w:rPr>
      <w:rFonts w:ascii="Calibri" w:hAnsi="Calibri" w:cs="Calibri"/>
      <w:sz w:val="18"/>
      <w:szCs w:val="18"/>
    </w:rPr>
  </w:style>
  <w:style w:type="paragraph" w:styleId="TOC8">
    <w:name w:val="toc 8"/>
    <w:basedOn w:val="Normal"/>
    <w:next w:val="Normal"/>
    <w:autoRedefine/>
    <w:rsid w:val="00537050"/>
    <w:pPr>
      <w:ind w:left="1400"/>
    </w:pPr>
    <w:rPr>
      <w:rFonts w:ascii="Calibri" w:hAnsi="Calibri" w:cs="Calibri"/>
      <w:sz w:val="18"/>
      <w:szCs w:val="18"/>
    </w:rPr>
  </w:style>
  <w:style w:type="paragraph" w:styleId="TOC9">
    <w:name w:val="toc 9"/>
    <w:basedOn w:val="Normal"/>
    <w:next w:val="Normal"/>
    <w:autoRedefine/>
    <w:rsid w:val="00537050"/>
    <w:pPr>
      <w:ind w:left="1600"/>
    </w:pPr>
    <w:rPr>
      <w:rFonts w:ascii="Calibri" w:hAnsi="Calibri" w:cs="Calibri"/>
      <w:sz w:val="18"/>
      <w:szCs w:val="18"/>
    </w:rPr>
  </w:style>
  <w:style w:type="character" w:customStyle="1" w:styleId="BodyTextIndentChar">
    <w:name w:val="Body Text Indent Char"/>
    <w:basedOn w:val="DefaultParagraphFont"/>
    <w:link w:val="BodyTextIndent"/>
    <w:rsid w:val="00617725"/>
    <w:rPr>
      <w:rFonts w:ascii="Hudson" w:hAnsi="Hudson"/>
      <w:i/>
      <w:lang w:val="en-US" w:eastAsia="en-US"/>
    </w:rPr>
  </w:style>
  <w:style w:type="paragraph" w:customStyle="1" w:styleId="Contractartikelnivo2">
    <w:name w:val="Contract artikel nivo 2"/>
    <w:basedOn w:val="Normal"/>
    <w:autoRedefine/>
    <w:rsid w:val="005A2F5B"/>
    <w:pPr>
      <w:numPr>
        <w:numId w:val="15"/>
      </w:numPr>
      <w:spacing w:line="240" w:lineRule="atLeast"/>
    </w:pPr>
    <w:rPr>
      <w:szCs w:val="20"/>
      <w:lang w:eastAsia="nl-NL"/>
    </w:rPr>
  </w:style>
  <w:style w:type="character" w:styleId="UnresolvedMention">
    <w:name w:val="Unresolved Mention"/>
    <w:basedOn w:val="DefaultParagraphFont"/>
    <w:uiPriority w:val="99"/>
    <w:semiHidden/>
    <w:unhideWhenUsed/>
    <w:rsid w:val="00970F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1576525">
      <w:bodyDiv w:val="1"/>
      <w:marLeft w:val="0"/>
      <w:marRight w:val="0"/>
      <w:marTop w:val="0"/>
      <w:marBottom w:val="0"/>
      <w:divBdr>
        <w:top w:val="none" w:sz="0" w:space="0" w:color="auto"/>
        <w:left w:val="none" w:sz="0" w:space="0" w:color="auto"/>
        <w:bottom w:val="none" w:sz="0" w:space="0" w:color="auto"/>
        <w:right w:val="none" w:sz="0" w:space="0" w:color="auto"/>
      </w:divBdr>
    </w:div>
    <w:div w:id="199972248">
      <w:bodyDiv w:val="1"/>
      <w:marLeft w:val="0"/>
      <w:marRight w:val="0"/>
      <w:marTop w:val="0"/>
      <w:marBottom w:val="0"/>
      <w:divBdr>
        <w:top w:val="none" w:sz="0" w:space="0" w:color="auto"/>
        <w:left w:val="none" w:sz="0" w:space="0" w:color="auto"/>
        <w:bottom w:val="none" w:sz="0" w:space="0" w:color="auto"/>
        <w:right w:val="none" w:sz="0" w:space="0" w:color="auto"/>
      </w:divBdr>
    </w:div>
    <w:div w:id="223680878">
      <w:bodyDiv w:val="1"/>
      <w:marLeft w:val="0"/>
      <w:marRight w:val="0"/>
      <w:marTop w:val="0"/>
      <w:marBottom w:val="0"/>
      <w:divBdr>
        <w:top w:val="none" w:sz="0" w:space="0" w:color="auto"/>
        <w:left w:val="none" w:sz="0" w:space="0" w:color="auto"/>
        <w:bottom w:val="none" w:sz="0" w:space="0" w:color="auto"/>
        <w:right w:val="none" w:sz="0" w:space="0" w:color="auto"/>
      </w:divBdr>
    </w:div>
    <w:div w:id="467551428">
      <w:bodyDiv w:val="1"/>
      <w:marLeft w:val="0"/>
      <w:marRight w:val="0"/>
      <w:marTop w:val="0"/>
      <w:marBottom w:val="0"/>
      <w:divBdr>
        <w:top w:val="none" w:sz="0" w:space="0" w:color="auto"/>
        <w:left w:val="none" w:sz="0" w:space="0" w:color="auto"/>
        <w:bottom w:val="none" w:sz="0" w:space="0" w:color="auto"/>
        <w:right w:val="none" w:sz="0" w:space="0" w:color="auto"/>
      </w:divBdr>
    </w:div>
    <w:div w:id="548492038">
      <w:bodyDiv w:val="1"/>
      <w:marLeft w:val="0"/>
      <w:marRight w:val="0"/>
      <w:marTop w:val="0"/>
      <w:marBottom w:val="0"/>
      <w:divBdr>
        <w:top w:val="none" w:sz="0" w:space="0" w:color="auto"/>
        <w:left w:val="none" w:sz="0" w:space="0" w:color="auto"/>
        <w:bottom w:val="none" w:sz="0" w:space="0" w:color="auto"/>
        <w:right w:val="none" w:sz="0" w:space="0" w:color="auto"/>
      </w:divBdr>
    </w:div>
    <w:div w:id="565147944">
      <w:bodyDiv w:val="1"/>
      <w:marLeft w:val="0"/>
      <w:marRight w:val="0"/>
      <w:marTop w:val="0"/>
      <w:marBottom w:val="0"/>
      <w:divBdr>
        <w:top w:val="none" w:sz="0" w:space="0" w:color="auto"/>
        <w:left w:val="none" w:sz="0" w:space="0" w:color="auto"/>
        <w:bottom w:val="none" w:sz="0" w:space="0" w:color="auto"/>
        <w:right w:val="none" w:sz="0" w:space="0" w:color="auto"/>
      </w:divBdr>
    </w:div>
    <w:div w:id="605696596">
      <w:bodyDiv w:val="1"/>
      <w:marLeft w:val="0"/>
      <w:marRight w:val="0"/>
      <w:marTop w:val="0"/>
      <w:marBottom w:val="0"/>
      <w:divBdr>
        <w:top w:val="none" w:sz="0" w:space="0" w:color="auto"/>
        <w:left w:val="none" w:sz="0" w:space="0" w:color="auto"/>
        <w:bottom w:val="none" w:sz="0" w:space="0" w:color="auto"/>
        <w:right w:val="none" w:sz="0" w:space="0" w:color="auto"/>
      </w:divBdr>
    </w:div>
    <w:div w:id="614335826">
      <w:bodyDiv w:val="1"/>
      <w:marLeft w:val="0"/>
      <w:marRight w:val="0"/>
      <w:marTop w:val="0"/>
      <w:marBottom w:val="0"/>
      <w:divBdr>
        <w:top w:val="none" w:sz="0" w:space="0" w:color="auto"/>
        <w:left w:val="none" w:sz="0" w:space="0" w:color="auto"/>
        <w:bottom w:val="none" w:sz="0" w:space="0" w:color="auto"/>
        <w:right w:val="none" w:sz="0" w:space="0" w:color="auto"/>
      </w:divBdr>
    </w:div>
    <w:div w:id="1491217388">
      <w:bodyDiv w:val="1"/>
      <w:marLeft w:val="0"/>
      <w:marRight w:val="0"/>
      <w:marTop w:val="0"/>
      <w:marBottom w:val="0"/>
      <w:divBdr>
        <w:top w:val="none" w:sz="0" w:space="0" w:color="auto"/>
        <w:left w:val="none" w:sz="0" w:space="0" w:color="auto"/>
        <w:bottom w:val="none" w:sz="0" w:space="0" w:color="auto"/>
        <w:right w:val="none" w:sz="0" w:space="0" w:color="auto"/>
      </w:divBdr>
    </w:div>
    <w:div w:id="1508134118">
      <w:bodyDiv w:val="1"/>
      <w:marLeft w:val="0"/>
      <w:marRight w:val="0"/>
      <w:marTop w:val="0"/>
      <w:marBottom w:val="0"/>
      <w:divBdr>
        <w:top w:val="none" w:sz="0" w:space="0" w:color="auto"/>
        <w:left w:val="none" w:sz="0" w:space="0" w:color="auto"/>
        <w:bottom w:val="none" w:sz="0" w:space="0" w:color="auto"/>
        <w:right w:val="none" w:sz="0" w:space="0" w:color="auto"/>
      </w:divBdr>
    </w:div>
    <w:div w:id="1581673137">
      <w:bodyDiv w:val="1"/>
      <w:marLeft w:val="0"/>
      <w:marRight w:val="0"/>
      <w:marTop w:val="0"/>
      <w:marBottom w:val="0"/>
      <w:divBdr>
        <w:top w:val="none" w:sz="0" w:space="0" w:color="auto"/>
        <w:left w:val="none" w:sz="0" w:space="0" w:color="auto"/>
        <w:bottom w:val="none" w:sz="0" w:space="0" w:color="auto"/>
        <w:right w:val="none" w:sz="0" w:space="0" w:color="auto"/>
      </w:divBdr>
    </w:div>
    <w:div w:id="1641615459">
      <w:bodyDiv w:val="1"/>
      <w:marLeft w:val="0"/>
      <w:marRight w:val="0"/>
      <w:marTop w:val="0"/>
      <w:marBottom w:val="0"/>
      <w:divBdr>
        <w:top w:val="none" w:sz="0" w:space="0" w:color="auto"/>
        <w:left w:val="none" w:sz="0" w:space="0" w:color="auto"/>
        <w:bottom w:val="none" w:sz="0" w:space="0" w:color="auto"/>
        <w:right w:val="none" w:sz="0" w:space="0" w:color="auto"/>
      </w:divBdr>
    </w:div>
    <w:div w:id="2066681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FD504C-8CCD-974C-82D9-513A697CB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CareerHandling Template.dotx</Template>
  <TotalTime>4</TotalTime>
  <Pages>1</Pages>
  <Words>29</Words>
  <Characters>194</Characters>
  <Application>Microsoft Office Word</Application>
  <DocSecurity>0</DocSecurity>
  <Lines>6</Lines>
  <Paragraphs>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220</CharactersWithSpaces>
  <SharedDoc>false</SharedDoc>
  <HLinks>
    <vt:vector size="78" baseType="variant">
      <vt:variant>
        <vt:i4>3342373</vt:i4>
      </vt:variant>
      <vt:variant>
        <vt:i4>63</vt:i4>
      </vt:variant>
      <vt:variant>
        <vt:i4>0</vt:i4>
      </vt:variant>
      <vt:variant>
        <vt:i4>5</vt:i4>
      </vt:variant>
      <vt:variant>
        <vt:lpwstr>http://www.prisma-it.com/downloads/paperwork/pav20.pdf</vt:lpwstr>
      </vt:variant>
      <vt:variant>
        <vt:lpwstr/>
      </vt:variant>
      <vt:variant>
        <vt:i4>5832757</vt:i4>
      </vt:variant>
      <vt:variant>
        <vt:i4>60</vt:i4>
      </vt:variant>
      <vt:variant>
        <vt:i4>0</vt:i4>
      </vt:variant>
      <vt:variant>
        <vt:i4>5</vt:i4>
      </vt:variant>
      <vt:variant>
        <vt:lpwstr>mailto:support@prisma-it.com</vt:lpwstr>
      </vt:variant>
      <vt:variant>
        <vt:lpwstr/>
      </vt:variant>
      <vt:variant>
        <vt:i4>1048600</vt:i4>
      </vt:variant>
      <vt:variant>
        <vt:i4>57</vt:i4>
      </vt:variant>
      <vt:variant>
        <vt:i4>0</vt:i4>
      </vt:variant>
      <vt:variant>
        <vt:i4>5</vt:i4>
      </vt:variant>
      <vt:variant>
        <vt:lpwstr>http://support.prisma-it.com/</vt:lpwstr>
      </vt:variant>
      <vt:variant>
        <vt:lpwstr/>
      </vt:variant>
      <vt:variant>
        <vt:i4>4915261</vt:i4>
      </vt:variant>
      <vt:variant>
        <vt:i4>54</vt:i4>
      </vt:variant>
      <vt:variant>
        <vt:i4>0</vt:i4>
      </vt:variant>
      <vt:variant>
        <vt:i4>5</vt:i4>
      </vt:variant>
      <vt:variant>
        <vt:lpwstr>http://www.defensie.nl/mivd/taken_en_werkzaamheden/industrieveiligheid/abdo_2006/</vt:lpwstr>
      </vt:variant>
      <vt:variant>
        <vt:lpwstr/>
      </vt:variant>
      <vt:variant>
        <vt:i4>1572913</vt:i4>
      </vt:variant>
      <vt:variant>
        <vt:i4>47</vt:i4>
      </vt:variant>
      <vt:variant>
        <vt:i4>0</vt:i4>
      </vt:variant>
      <vt:variant>
        <vt:i4>5</vt:i4>
      </vt:variant>
      <vt:variant>
        <vt:lpwstr/>
      </vt:variant>
      <vt:variant>
        <vt:lpwstr>_Toc291759785</vt:lpwstr>
      </vt:variant>
      <vt:variant>
        <vt:i4>1572913</vt:i4>
      </vt:variant>
      <vt:variant>
        <vt:i4>41</vt:i4>
      </vt:variant>
      <vt:variant>
        <vt:i4>0</vt:i4>
      </vt:variant>
      <vt:variant>
        <vt:i4>5</vt:i4>
      </vt:variant>
      <vt:variant>
        <vt:lpwstr/>
      </vt:variant>
      <vt:variant>
        <vt:lpwstr>_Toc291759784</vt:lpwstr>
      </vt:variant>
      <vt:variant>
        <vt:i4>1572913</vt:i4>
      </vt:variant>
      <vt:variant>
        <vt:i4>35</vt:i4>
      </vt:variant>
      <vt:variant>
        <vt:i4>0</vt:i4>
      </vt:variant>
      <vt:variant>
        <vt:i4>5</vt:i4>
      </vt:variant>
      <vt:variant>
        <vt:lpwstr/>
      </vt:variant>
      <vt:variant>
        <vt:lpwstr>_Toc291759783</vt:lpwstr>
      </vt:variant>
      <vt:variant>
        <vt:i4>1572913</vt:i4>
      </vt:variant>
      <vt:variant>
        <vt:i4>29</vt:i4>
      </vt:variant>
      <vt:variant>
        <vt:i4>0</vt:i4>
      </vt:variant>
      <vt:variant>
        <vt:i4>5</vt:i4>
      </vt:variant>
      <vt:variant>
        <vt:lpwstr/>
      </vt:variant>
      <vt:variant>
        <vt:lpwstr>_Toc291759782</vt:lpwstr>
      </vt:variant>
      <vt:variant>
        <vt:i4>1572913</vt:i4>
      </vt:variant>
      <vt:variant>
        <vt:i4>23</vt:i4>
      </vt:variant>
      <vt:variant>
        <vt:i4>0</vt:i4>
      </vt:variant>
      <vt:variant>
        <vt:i4>5</vt:i4>
      </vt:variant>
      <vt:variant>
        <vt:lpwstr/>
      </vt:variant>
      <vt:variant>
        <vt:lpwstr>_Toc291759781</vt:lpwstr>
      </vt:variant>
      <vt:variant>
        <vt:i4>1572913</vt:i4>
      </vt:variant>
      <vt:variant>
        <vt:i4>17</vt:i4>
      </vt:variant>
      <vt:variant>
        <vt:i4>0</vt:i4>
      </vt:variant>
      <vt:variant>
        <vt:i4>5</vt:i4>
      </vt:variant>
      <vt:variant>
        <vt:lpwstr/>
      </vt:variant>
      <vt:variant>
        <vt:lpwstr>_Toc291759780</vt:lpwstr>
      </vt:variant>
      <vt:variant>
        <vt:i4>1507377</vt:i4>
      </vt:variant>
      <vt:variant>
        <vt:i4>11</vt:i4>
      </vt:variant>
      <vt:variant>
        <vt:i4>0</vt:i4>
      </vt:variant>
      <vt:variant>
        <vt:i4>5</vt:i4>
      </vt:variant>
      <vt:variant>
        <vt:lpwstr/>
      </vt:variant>
      <vt:variant>
        <vt:lpwstr>_Toc291759779</vt:lpwstr>
      </vt:variant>
      <vt:variant>
        <vt:i4>1507377</vt:i4>
      </vt:variant>
      <vt:variant>
        <vt:i4>5</vt:i4>
      </vt:variant>
      <vt:variant>
        <vt:i4>0</vt:i4>
      </vt:variant>
      <vt:variant>
        <vt:i4>5</vt:i4>
      </vt:variant>
      <vt:variant>
        <vt:lpwstr/>
      </vt:variant>
      <vt:variant>
        <vt:lpwstr>_Toc291759778</vt:lpwstr>
      </vt:variant>
      <vt:variant>
        <vt:i4>4325382</vt:i4>
      </vt:variant>
      <vt:variant>
        <vt:i4>0</vt:i4>
      </vt:variant>
      <vt:variant>
        <vt:i4>0</vt:i4>
      </vt:variant>
      <vt:variant>
        <vt:i4>5</vt:i4>
      </vt:variant>
      <vt:variant>
        <vt:lpwstr>http://www.rijksoverheid.nl/onderwerpen/schoolvakanties/nationale-feestdagen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Voorstel support overeenkomst Adobe ColdFusion platform</dc:subject>
  <dc:creator>Vincent de Winter</dc:creator>
  <dc:description>Voorstel support overeenkomst Adobe ColdFusion platform
Referentie: LH/2713/1010292.1o
Gemeente ‘s-Hertogenbosch
Prisma IT</dc:description>
  <cp:lastModifiedBy>Simon Slooten</cp:lastModifiedBy>
  <cp:revision>2</cp:revision>
  <cp:lastPrinted>2026-09-08T13:27:00Z</cp:lastPrinted>
  <dcterms:created xsi:type="dcterms:W3CDTF">2026-09-10T07:49:00Z</dcterms:created>
  <dcterms:modified xsi:type="dcterms:W3CDTF">2026-09-10T07:49:00Z</dcterms:modified>
</cp:coreProperties>
</file>